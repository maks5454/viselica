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Default="00990EAC" w:rsidP="00277614">
      <w:pPr>
        <w:ind w:left="2126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3D2AD5AE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3F14D2">
              <w:t>Жукова М. Н.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06283E10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3F14D2">
              <w:t>Чистяков Г. А.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7B1A50A6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63A7C255" w:rsidR="00990EAC" w:rsidRPr="00646136" w:rsidRDefault="003F14D2" w:rsidP="0013162A">
      <w:pPr>
        <w:ind w:firstLine="0"/>
        <w:jc w:val="center"/>
      </w:pPr>
      <w:r>
        <w:t>и</w:t>
      </w:r>
      <w:r w:rsidRPr="003F14D2">
        <w:t>гры «Виселица»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6B4C4C9A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3F14D2">
              <w:t>Чепурных М. А.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65E7C7EA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3F14D2">
              <w:t>Мамаева Е. 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571CCFE8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3F14D2">
              <w:t>Самоделкин П. А.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3E6F8424" w14:textId="77777777" w:rsidR="006D7923" w:rsidRDefault="006D7923" w:rsidP="00303DC8"/>
    <w:p w14:paraId="2DD731FE" w14:textId="46EE738C" w:rsidR="00F113BF" w:rsidRPr="002F29BF" w:rsidRDefault="002F29BF" w:rsidP="002F29BF">
      <w:pPr>
        <w:spacing w:before="0"/>
        <w:ind w:firstLine="0"/>
        <w:jc w:val="center"/>
      </w:pPr>
      <w:r w:rsidRPr="002F29BF">
        <w:t>Киров</w:t>
      </w:r>
    </w:p>
    <w:p w14:paraId="146FD46A" w14:textId="60173036" w:rsidR="006D7923" w:rsidRPr="00F113BF" w:rsidRDefault="00D2756B" w:rsidP="006D7923">
      <w:pPr>
        <w:spacing w:before="0"/>
        <w:ind w:firstLine="0"/>
        <w:jc w:val="center"/>
      </w:pPr>
      <w:r>
        <w:t>20</w:t>
      </w:r>
      <w:r w:rsidR="005A4E60">
        <w:t>2</w:t>
      </w:r>
      <w:r w:rsidR="0008337A"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1BA074CC" w14:textId="3C01DF68" w:rsidR="009042CF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230697224" w:history="1">
            <w:r w:rsidR="009042CF" w:rsidRPr="004126AC">
              <w:rPr>
                <w:rStyle w:val="a6"/>
              </w:rPr>
              <w:t>Введение</w:t>
            </w:r>
            <w:r w:rsidR="009042CF">
              <w:rPr>
                <w:webHidden/>
              </w:rPr>
              <w:tab/>
            </w:r>
            <w:r w:rsidR="009042CF">
              <w:rPr>
                <w:webHidden/>
              </w:rPr>
              <w:fldChar w:fldCharType="begin"/>
            </w:r>
            <w:r w:rsidR="009042CF">
              <w:rPr>
                <w:webHidden/>
              </w:rPr>
              <w:instrText xml:space="preserve"> PAGEREF _Toc230697224 \h </w:instrText>
            </w:r>
            <w:r w:rsidR="009042CF">
              <w:rPr>
                <w:webHidden/>
              </w:rPr>
            </w:r>
            <w:r w:rsidR="009042CF"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3</w:t>
            </w:r>
            <w:r w:rsidR="009042CF">
              <w:rPr>
                <w:webHidden/>
              </w:rPr>
              <w:fldChar w:fldCharType="end"/>
            </w:r>
          </w:hyperlink>
        </w:p>
        <w:p w14:paraId="75AD6FA7" w14:textId="4356F94C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25" w:history="1">
            <w:r w:rsidRPr="004126AC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A146B1" w14:textId="69634893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26" w:history="1">
            <w:r w:rsidRPr="004126AC">
              <w:rPr>
                <w:rStyle w:val="a6"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21B2DD" w14:textId="6AEC7708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27" w:history="1">
            <w:r w:rsidRPr="004126AC">
              <w:rPr>
                <w:rStyle w:val="a6"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6D7BBD3" w14:textId="5B21FBFD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28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4D6AF1" w14:textId="6DE5A8CA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29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0C587E" w14:textId="15161DCC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0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AABDBC6" w14:textId="6A18CB16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1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E1B1A76" w14:textId="682BD689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2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0D31169" w14:textId="41A25554" w:rsidR="009042CF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3" w:history="1">
            <w:r w:rsidRPr="004126AC">
              <w:rPr>
                <w:rStyle w:val="a6"/>
                <w:lang w:val="en-US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4FBC3D" w14:textId="051FADE4" w:rsidR="009042CF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4" w:history="1">
            <w:r w:rsidRPr="004126AC">
              <w:rPr>
                <w:rStyle w:val="a6"/>
                <w:lang w:val="en-US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9F55ADC" w14:textId="6C297751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5" w:history="1">
            <w:r w:rsidRPr="004126AC">
              <w:rPr>
                <w:rStyle w:val="a6"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4AB7693" w14:textId="7CA3891E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6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F0B847" w14:textId="5786D9FD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7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DDA2B39" w14:textId="3598D8CA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8" w:history="1">
            <w:r w:rsidRPr="004126AC">
              <w:rPr>
                <w:rStyle w:val="a6"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5B902BA" w14:textId="75ECEAB4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39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Правила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5AA5075" w14:textId="7A4B6BA8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0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1DD6126" w14:textId="29CCD7A6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1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4E4B949" w14:textId="032A09B3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2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5A4EE21" w14:textId="131CB8FF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3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3501BD7" w14:textId="09A7D917" w:rsidR="009042CF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4" w:history="1">
            <w:r w:rsidRPr="004126AC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348D541" w14:textId="3B169F9B" w:rsidR="009042CF" w:rsidRPr="007569E7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30697245" w:history="1">
            <w:r w:rsidRPr="004126AC">
              <w:rPr>
                <w:rStyle w:val="a6"/>
                <w:lang w:val="en-US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C2A09C3" w14:textId="09CA6FCF" w:rsidR="009042CF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6" w:history="1">
            <w:r w:rsidRPr="004126AC">
              <w:rPr>
                <w:rStyle w:val="a6"/>
                <w:lang w:val="en-US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3C54E18" w14:textId="6E70242B" w:rsidR="009042CF" w:rsidRDefault="009042C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7" w:history="1">
            <w:r w:rsidRPr="004126AC">
              <w:rPr>
                <w:rStyle w:val="a6"/>
                <w:lang w:val="en-US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3519070" w14:textId="304105CC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8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B1EE87D" w14:textId="099173B9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49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BC9C80B" w14:textId="299CC1E5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0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70C3685" w14:textId="610F0D7B" w:rsidR="009042CF" w:rsidRDefault="009042C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1" w:history="1">
            <w:r w:rsidRPr="004126AC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A947511" w14:textId="22DC9236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2" w:history="1">
            <w:r w:rsidRPr="004126AC">
              <w:rPr>
                <w:rStyle w:val="a6"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C5BE479" w14:textId="2DB00045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3" w:history="1">
            <w:r w:rsidRPr="004126AC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Порядок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C589A86" w14:textId="317C2D83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4" w:history="1">
            <w:r w:rsidRPr="004126AC">
              <w:rPr>
                <w:rStyle w:val="a6"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E2CD2BC" w14:textId="6007529C" w:rsidR="009042CF" w:rsidRDefault="009042C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97255" w:history="1">
            <w:r w:rsidRPr="004126AC">
              <w:rPr>
                <w:rStyle w:val="a6"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4126AC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_Toc230697255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41618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CF0F4E1" w14:textId="089D37CA" w:rsidR="00442256" w:rsidRPr="0023221D" w:rsidRDefault="00442256" w:rsidP="0023221D"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Pr="004F565B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30697224"/>
      <w:r>
        <w:lastRenderedPageBreak/>
        <w:t>Вв</w:t>
      </w:r>
      <w:r w:rsidR="005A4E60" w:rsidRPr="00F62DCD">
        <w:t>едение</w:t>
      </w:r>
      <w:bookmarkEnd w:id="0"/>
    </w:p>
    <w:p w14:paraId="13F3A884" w14:textId="4C4FE983" w:rsidR="00B8654C" w:rsidRDefault="00B8654C" w:rsidP="00B8654C">
      <w:r>
        <w:t>Данный документ  фиксирует требования к проекту</w:t>
      </w:r>
      <w:r w:rsidR="004F565B">
        <w:t xml:space="preserve"> </w:t>
      </w:r>
      <w:r w:rsidR="0008337A">
        <w:t xml:space="preserve">компьютерной </w:t>
      </w:r>
      <w:r w:rsidR="004F565B">
        <w:t>игры «Виселица»</w:t>
      </w:r>
      <w:r>
        <w:t xml:space="preserve">, его </w:t>
      </w:r>
      <w:r w:rsidR="0008337A">
        <w:t xml:space="preserve">функциональному и эксплуатационному </w:t>
      </w:r>
      <w:r>
        <w:t>назначению</w:t>
      </w:r>
      <w:r w:rsidR="0008337A">
        <w:t xml:space="preserve">, </w:t>
      </w:r>
      <w:r>
        <w:t>техническим характеристикам, регламентирует перечень необходимых стадий создания программного продукта</w:t>
      </w:r>
      <w:r w:rsidR="0008337A">
        <w:t xml:space="preserve">, </w:t>
      </w:r>
      <w:r>
        <w:t>его документированию, а также специальные требования</w:t>
      </w:r>
      <w:r w:rsidR="004F565B">
        <w:t>.</w:t>
      </w:r>
    </w:p>
    <w:p w14:paraId="0594842F" w14:textId="132287FD" w:rsidR="00B8654C" w:rsidRDefault="00B8654C" w:rsidP="00B8654C">
      <w:r>
        <w:t>Документ  предназначен для технических специалистов</w:t>
      </w:r>
      <w:r w:rsidR="00621D33">
        <w:t>, для которых он служит детальным руководством, определяющим состав функций, логику обработки данных и требования к интерфейсу, подлежащие реализации в коде</w:t>
      </w:r>
      <w:r w:rsidR="00621D33" w:rsidRPr="00621D33">
        <w:t>;</w:t>
      </w:r>
      <w:r>
        <w:t xml:space="preserve"> </w:t>
      </w:r>
      <w:r w:rsidR="00621D33">
        <w:t xml:space="preserve">для </w:t>
      </w:r>
      <w:r>
        <w:t>участников приёмо-сдаточных испытаний</w:t>
      </w:r>
      <w:r w:rsidR="0008337A">
        <w:t>,</w:t>
      </w:r>
      <w:r w:rsidR="00621D33">
        <w:t xml:space="preserve"> для которых он является нормативной базой, устанавливающей критерии готовности продукта и порядок проверки его работоспособности</w:t>
      </w:r>
      <w:r w:rsidR="00621D33" w:rsidRPr="00621D33">
        <w:t>;</w:t>
      </w:r>
      <w:r w:rsidR="00621D33">
        <w:t xml:space="preserve"> для </w:t>
      </w:r>
      <w:r w:rsidRPr="0008337A">
        <w:t>заказчика</w:t>
      </w:r>
      <w:r w:rsidR="0008337A" w:rsidRPr="0008337A">
        <w:t xml:space="preserve"> разработки</w:t>
      </w:r>
      <w:r w:rsidRPr="0008337A">
        <w:t>,</w:t>
      </w:r>
      <w:r w:rsidR="00621D33">
        <w:t xml:space="preserve"> для которого он фиксирует исчерпывающий перечень потребительских свойств  продукта и выступает главной гарантией получения ожидаемого результата и основанием для приёмки работ</w:t>
      </w:r>
      <w:r w:rsidR="00621D33" w:rsidRPr="00621D33">
        <w:t xml:space="preserve">; </w:t>
      </w:r>
      <w:r w:rsidR="00621D33">
        <w:t>для</w:t>
      </w:r>
      <w:r w:rsidR="0008337A">
        <w:t xml:space="preserve"> экспертов по оценке качества программных продуктов,</w:t>
      </w:r>
      <w:r w:rsidR="00621D33">
        <w:t xml:space="preserve"> для которых он представляет собой эталонную модель системы, используемую для верификации полноты и корректности реализации требований</w:t>
      </w:r>
      <w:r w:rsidR="00621D33" w:rsidRPr="00621D33">
        <w:t>;</w:t>
      </w:r>
      <w:r w:rsidR="00621D33">
        <w:t xml:space="preserve"> для</w:t>
      </w:r>
      <w:r w:rsidR="0008337A">
        <w:t xml:space="preserve"> будущих сопровождающих и модернизирующих разработку специалистов</w:t>
      </w:r>
      <w:r w:rsidR="00621D33">
        <w:t>, для которых он служит источником достоверных сведений об архитектуре и функциональных пределах системы, необходимых для её поддержки и развития</w:t>
      </w:r>
      <w:r w:rsidR="00621D33" w:rsidRPr="00621D33">
        <w:t xml:space="preserve">; </w:t>
      </w:r>
      <w:r w:rsidR="00621D33">
        <w:t>для</w:t>
      </w:r>
      <w:r w:rsidR="004F565B">
        <w:t xml:space="preserve"> исполнителя разработки</w:t>
      </w:r>
      <w:r w:rsidR="00621D33">
        <w:t>, для которого он устанавливает границы ответственности и техническое задание к разработке, являясь основой для планирования работ и ресурсов.</w:t>
      </w:r>
    </w:p>
    <w:p w14:paraId="2D9FA357" w14:textId="027FDD02" w:rsidR="00B8654C" w:rsidRDefault="00B8654C" w:rsidP="00621D33">
      <w:pPr>
        <w:spacing w:before="0"/>
      </w:pPr>
      <w:r>
        <w:t>Документ необходим для ознакомления с техническими требованиями и целевыми свойствами разрабатываемой программы, формирует представление об ожидаемом результате и обеспечивает формирование критериев оценки полученного результата</w:t>
      </w:r>
      <w:r w:rsidR="004F565B">
        <w:t>.</w:t>
      </w:r>
    </w:p>
    <w:p w14:paraId="103DC43D" w14:textId="77777777" w:rsidR="00B8654C" w:rsidRPr="00B8654C" w:rsidRDefault="00B8654C" w:rsidP="00B8654C">
      <w:pPr>
        <w:ind w:firstLine="0"/>
      </w:pPr>
    </w:p>
    <w:p w14:paraId="794047BB" w14:textId="4613A314" w:rsidR="00A63893" w:rsidRDefault="00EB6A0B" w:rsidP="00C10B2D">
      <w:pPr>
        <w:pStyle w:val="1"/>
      </w:pPr>
      <w:bookmarkStart w:id="1" w:name="_Toc230697225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0347F2B2" w14:textId="51A6ED40" w:rsidR="00E92D20" w:rsidRDefault="00E92D20" w:rsidP="00E92D20">
      <w:r w:rsidRPr="00E92D20">
        <w:t>В настоящем техническом задании используются следующие термины и определения:</w:t>
      </w:r>
    </w:p>
    <w:p w14:paraId="50E369A6" w14:textId="08CAFC7E" w:rsidR="00E92D20" w:rsidRDefault="00E92D20" w:rsidP="00E92D20">
      <w:r>
        <w:t xml:space="preserve">Подсказка – </w:t>
      </w:r>
      <w:r w:rsidRPr="00E92D20">
        <w:rPr>
          <w:szCs w:val="24"/>
        </w:rPr>
        <w:t>открытие одной неизвестной буквы в слове за определённое количество монет.</w:t>
      </w:r>
    </w:p>
    <w:p w14:paraId="0BAF2621" w14:textId="766EBD2C" w:rsidR="00E92D20" w:rsidRDefault="00E92D20" w:rsidP="00E92D20">
      <w:r>
        <w:t xml:space="preserve">Словарь – </w:t>
      </w:r>
      <w:r w:rsidRPr="00E92D20">
        <w:rPr>
          <w:szCs w:val="24"/>
        </w:rPr>
        <w:t xml:space="preserve">файл </w:t>
      </w:r>
      <w:r w:rsidRPr="00E92D20">
        <w:rPr>
          <w:szCs w:val="24"/>
          <w:lang w:val="en-US"/>
        </w:rPr>
        <w:t>words</w:t>
      </w:r>
      <w:r w:rsidRPr="00E92D20">
        <w:rPr>
          <w:szCs w:val="24"/>
        </w:rPr>
        <w:t>.</w:t>
      </w:r>
      <w:r w:rsidRPr="00E92D20">
        <w:rPr>
          <w:szCs w:val="24"/>
          <w:lang w:val="en-US"/>
        </w:rPr>
        <w:t>txt</w:t>
      </w:r>
      <w:r w:rsidRPr="00E92D20">
        <w:rPr>
          <w:szCs w:val="24"/>
        </w:rPr>
        <w:t>, содержащий список слов, из которых случайным образом выбирается загадываемое слово.</w:t>
      </w:r>
    </w:p>
    <w:p w14:paraId="6FB123E3" w14:textId="115C3713" w:rsidR="00E92D20" w:rsidRDefault="00E92D20" w:rsidP="00E92D20">
      <w:r>
        <w:t xml:space="preserve">Прогресс – </w:t>
      </w:r>
      <w:r w:rsidRPr="00E92D20">
        <w:rPr>
          <w:szCs w:val="24"/>
        </w:rPr>
        <w:t>сохраняемые данные о количестве монет игрока между игровыми сессиями.</w:t>
      </w:r>
    </w:p>
    <w:p w14:paraId="0AA83885" w14:textId="19B99192" w:rsidR="00E92D20" w:rsidRDefault="00E92D20" w:rsidP="00E92D20">
      <w:r>
        <w:t xml:space="preserve">Состояние игры – </w:t>
      </w:r>
      <w:r w:rsidRPr="00E92D20">
        <w:rPr>
          <w:szCs w:val="24"/>
        </w:rPr>
        <w:t>совокупность данных: загаданное слово, угаданные буквы, количество ошибок, текущее количество монет.</w:t>
      </w:r>
    </w:p>
    <w:p w14:paraId="191A28C1" w14:textId="7F125451" w:rsidR="00E92D20" w:rsidRDefault="00E92D20" w:rsidP="00E92D20">
      <w:r>
        <w:t xml:space="preserve">Визуализация виселицы – </w:t>
      </w:r>
      <w:r w:rsidRPr="00E92D20">
        <w:rPr>
          <w:szCs w:val="24"/>
        </w:rPr>
        <w:t>графическое представление процесса игры в виде поэтапно дорисовываемой фигуры повешенного на виселице.</w:t>
      </w:r>
    </w:p>
    <w:p w14:paraId="411F0B8F" w14:textId="077DE975" w:rsidR="00557873" w:rsidRPr="00E92D20" w:rsidRDefault="00E92D20" w:rsidP="00A07801">
      <w:r>
        <w:t xml:space="preserve">Сессия – </w:t>
      </w:r>
      <w:r w:rsidRPr="00E92D20">
        <w:rPr>
          <w:szCs w:val="24"/>
        </w:rPr>
        <w:t>период непрерывной работы с игрой от запуска до закрытия.</w:t>
      </w:r>
    </w:p>
    <w:p w14:paraId="63A1A4BE" w14:textId="5A4A5D2A" w:rsidR="00A82498" w:rsidRDefault="00A82498" w:rsidP="00A82498">
      <w:pPr>
        <w:pStyle w:val="1"/>
        <w:rPr>
          <w:lang w:val="en-US"/>
        </w:rPr>
      </w:pPr>
      <w:bookmarkStart w:id="4" w:name="_Toc230697226"/>
      <w:r>
        <w:lastRenderedPageBreak/>
        <w:t>Перечень сокращений</w:t>
      </w:r>
      <w:bookmarkEnd w:id="4"/>
    </w:p>
    <w:p w14:paraId="70E104F6" w14:textId="77777777" w:rsidR="001B7763" w:rsidRDefault="00B8654C" w:rsidP="001B7763">
      <w:r>
        <w:t xml:space="preserve">Данный документ содержит термины, сокращения и аббревиатуры: </w:t>
      </w:r>
    </w:p>
    <w:p w14:paraId="1E1F552E" w14:textId="58FE4A9D" w:rsidR="00B8654C" w:rsidRDefault="00B8654C" w:rsidP="001B7763">
      <w:r w:rsidRPr="00682B1E">
        <w:t>П</w:t>
      </w:r>
      <w:r w:rsidR="00682B1E" w:rsidRPr="00682B1E">
        <w:t>Э</w:t>
      </w:r>
      <w:r w:rsidRPr="00682B1E">
        <w:t xml:space="preserve">ВМ </w:t>
      </w:r>
      <w:r w:rsidR="000321E3">
        <w:t>–</w:t>
      </w:r>
      <w:r w:rsidRPr="00682B1E">
        <w:t xml:space="preserve"> </w:t>
      </w:r>
      <w:r w:rsidR="00682B1E" w:rsidRPr="00682B1E">
        <w:t>персональная электронно-вычислительная машина</w:t>
      </w:r>
      <w:r w:rsidR="001C2B0E">
        <w:t>.</w:t>
      </w:r>
    </w:p>
    <w:p w14:paraId="4DBE71C4" w14:textId="77777777" w:rsidR="00B8654C" w:rsidRPr="00B8654C" w:rsidRDefault="00B8654C" w:rsidP="00B8654C"/>
    <w:p w14:paraId="38600864" w14:textId="7D888C5C" w:rsidR="00592879" w:rsidRDefault="00592879" w:rsidP="00592879">
      <w:pPr>
        <w:pStyle w:val="1"/>
        <w:rPr>
          <w:lang w:val="en-US"/>
        </w:rPr>
      </w:pPr>
      <w:bookmarkStart w:id="5" w:name="_Toc230697227"/>
      <w:r>
        <w:lastRenderedPageBreak/>
        <w:t>Основные сведения о разработке</w:t>
      </w:r>
      <w:bookmarkEnd w:id="5"/>
    </w:p>
    <w:p w14:paraId="58195117" w14:textId="5D4ACE90" w:rsidR="00B8654C" w:rsidRPr="00B8654C" w:rsidRDefault="00B8654C" w:rsidP="001C2B0E">
      <w:r w:rsidRPr="006027EC">
        <w:t>В данном разделе настоящего технического задания описываются основные сведения о</w:t>
      </w:r>
      <w:r>
        <w:t xml:space="preserve"> разработке игры</w:t>
      </w:r>
      <w:r w:rsidR="006027EC">
        <w:t xml:space="preserve"> «Виселица</w:t>
      </w:r>
      <w:r w:rsidRPr="006027EC">
        <w:t>»</w:t>
      </w:r>
      <w:r w:rsidR="00D52DA4">
        <w:t>.</w:t>
      </w:r>
      <w:r>
        <w:t xml:space="preserve">  </w:t>
      </w:r>
    </w:p>
    <w:p w14:paraId="41078D8B" w14:textId="665A6E91" w:rsidR="00F91124" w:rsidRDefault="00A52CF3" w:rsidP="00A52CF3">
      <w:pPr>
        <w:pStyle w:val="2"/>
        <w:rPr>
          <w:lang w:val="en-US"/>
        </w:rPr>
      </w:pPr>
      <w:bookmarkStart w:id="6" w:name="_Toc230697228"/>
      <w:r>
        <w:t>Наименование разработки</w:t>
      </w:r>
      <w:bookmarkEnd w:id="6"/>
    </w:p>
    <w:p w14:paraId="20E92DDA" w14:textId="19E34F2B" w:rsidR="00B8654C" w:rsidRPr="00B8654C" w:rsidRDefault="00B8654C" w:rsidP="001C2B0E">
      <w:r>
        <w:t xml:space="preserve">Наименование игры, разрабатываемой в форме учебной практики: </w:t>
      </w:r>
      <w:r w:rsidRPr="00682B1E">
        <w:t>«</w:t>
      </w:r>
      <w:r w:rsidR="00682B1E" w:rsidRPr="00682B1E">
        <w:t>Виселица</w:t>
      </w:r>
      <w:r w:rsidRPr="00682B1E">
        <w:t>»</w:t>
      </w:r>
      <w:r w:rsidR="00D52DA4">
        <w:t>.</w:t>
      </w:r>
    </w:p>
    <w:p w14:paraId="4D0F4268" w14:textId="1ED491D0" w:rsidR="00A52CF3" w:rsidRDefault="00A52CF3" w:rsidP="00A52CF3">
      <w:pPr>
        <w:pStyle w:val="2"/>
        <w:rPr>
          <w:lang w:val="en-US"/>
        </w:rPr>
      </w:pPr>
      <w:bookmarkStart w:id="7" w:name="_Toc230697229"/>
      <w:r>
        <w:t>Цель и задачи</w:t>
      </w:r>
      <w:bookmarkEnd w:id="7"/>
    </w:p>
    <w:p w14:paraId="648011A0" w14:textId="01DFDFEC" w:rsidR="00B8654C" w:rsidRDefault="00B8654C" w:rsidP="006D7C65">
      <w:r>
        <w:t>Целью настоящей разработки является</w:t>
      </w:r>
      <w:r w:rsidR="003208BA">
        <w:t>, р</w:t>
      </w:r>
      <w:r w:rsidR="00682B1E">
        <w:t>азработка полнофункциональной компьютерной игры «Виселица» с графическим интерфейсом, системой внутриигровой валюты, механизмом подсказок и сохранением прогресса между игровыми сессиями, соответствующей требованиям учебной практики</w:t>
      </w:r>
      <w:r w:rsidR="001B7763">
        <w:t>, а также</w:t>
      </w:r>
      <w:r w:rsidRPr="00682B1E">
        <w:t xml:space="preserve"> подготовка документации</w:t>
      </w:r>
      <w:r w:rsidR="00FE366F">
        <w:t>.</w:t>
      </w:r>
    </w:p>
    <w:p w14:paraId="122E3FCD" w14:textId="5E4B9CD1" w:rsidR="00155823" w:rsidRDefault="00B8654C" w:rsidP="00B8654C">
      <w:r>
        <w:t>Задачами данной разработки являются:</w:t>
      </w:r>
    </w:p>
    <w:p w14:paraId="5CA03D8E" w14:textId="611DA86C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и</w:t>
      </w:r>
      <w:r w:rsidR="00155823">
        <w:t>зучить историю и эволюцию игры «Виселица»</w:t>
      </w:r>
      <w:r w:rsidR="00155823" w:rsidRPr="00155823">
        <w:t>;</w:t>
      </w:r>
    </w:p>
    <w:p w14:paraId="2105C38D" w14:textId="158B1FBF" w:rsidR="00155823" w:rsidRPr="00B45E1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п</w:t>
      </w:r>
      <w:r w:rsidR="00155823">
        <w:t>роанализировать существующие аналоги и их особенности</w:t>
      </w:r>
      <w:r w:rsidR="00B45E13" w:rsidRPr="00B45E13">
        <w:t>;</w:t>
      </w:r>
    </w:p>
    <w:p w14:paraId="6D11AEE7" w14:textId="0391B6C3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="00155823">
        <w:t>проектировать пользовательский интерфейс</w:t>
      </w:r>
      <w:r w:rsidR="00155823" w:rsidRPr="00B45E13">
        <w:t>;</w:t>
      </w:r>
    </w:p>
    <w:p w14:paraId="44E4BC55" w14:textId="5B501E68" w:rsidR="00155823" w:rsidRPr="00B45E1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о</w:t>
      </w:r>
      <w:r w:rsidR="00155823">
        <w:t>пределить форматы хранения данных и механизмы их обработки</w:t>
      </w:r>
      <w:r w:rsidR="00B45E13" w:rsidRPr="00B45E13">
        <w:t>;</w:t>
      </w:r>
    </w:p>
    <w:p w14:paraId="02C0C09F" w14:textId="0F2F5FBD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="00155823">
        <w:t>оздать алгоритм случайного выбора слова из словаря</w:t>
      </w:r>
      <w:r w:rsidR="00155823" w:rsidRPr="00155823">
        <w:t>;</w:t>
      </w:r>
    </w:p>
    <w:p w14:paraId="5CC659B3" w14:textId="57C44348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>еализовать механизм проверки букв и обновления состояния игры</w:t>
      </w:r>
      <w:r w:rsidR="00155823" w:rsidRPr="00155823">
        <w:t>;</w:t>
      </w:r>
    </w:p>
    <w:p w14:paraId="41E48522" w14:textId="40401DAC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>азработать визуализацию виселицы в 7 стадиях</w:t>
      </w:r>
      <w:r w:rsidR="00155823" w:rsidRPr="00155823">
        <w:t>;</w:t>
      </w:r>
    </w:p>
    <w:p w14:paraId="0B9A04B5" w14:textId="67EC3BD4" w:rsidR="00155823" w:rsidRPr="00B45E1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о</w:t>
      </w:r>
      <w:r w:rsidR="00155823">
        <w:t>беспечить проверку условий победы и поражения после каждого хода</w:t>
      </w:r>
      <w:r w:rsidR="00B45E13" w:rsidRPr="00B45E13">
        <w:t>;</w:t>
      </w:r>
    </w:p>
    <w:p w14:paraId="58592D08" w14:textId="023D8B42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>еализовать начисление 10 монет за каждую победу</w:t>
      </w:r>
      <w:r w:rsidR="00155823" w:rsidRPr="00155823">
        <w:t>;</w:t>
      </w:r>
    </w:p>
    <w:p w14:paraId="22206D8E" w14:textId="31F385BB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="00155823">
        <w:t>оздать функцию подсказки с открытием случайной неизвестной буквы за 5 монет</w:t>
      </w:r>
      <w:r w:rsidR="00155823" w:rsidRPr="00155823">
        <w:t>;</w:t>
      </w:r>
    </w:p>
    <w:p w14:paraId="3FCC8010" w14:textId="1FE8D056" w:rsidR="00155823" w:rsidRPr="00B45E1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о</w:t>
      </w:r>
      <w:r w:rsidR="00155823">
        <w:t>беспечить блокировку кнопки подсказки при недостатке монет</w:t>
      </w:r>
      <w:r w:rsidR="00B45E13" w:rsidRPr="00B45E13">
        <w:t>;</w:t>
      </w:r>
    </w:p>
    <w:p w14:paraId="574C856F" w14:textId="4449DD0E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 xml:space="preserve">еализовать загрузку данных из файла </w:t>
      </w:r>
      <w:r w:rsidR="00155823" w:rsidRPr="00B45E13">
        <w:rPr>
          <w:lang w:val="en-US"/>
        </w:rPr>
        <w:t>game</w:t>
      </w:r>
      <w:r w:rsidR="00155823" w:rsidRPr="00155823">
        <w:t>.</w:t>
      </w:r>
      <w:proofErr w:type="spellStart"/>
      <w:r w:rsidR="00155823" w:rsidRPr="00B45E13">
        <w:rPr>
          <w:lang w:val="en-US"/>
        </w:rPr>
        <w:t>json</w:t>
      </w:r>
      <w:proofErr w:type="spellEnd"/>
      <w:r w:rsidR="00155823" w:rsidRPr="00155823">
        <w:t xml:space="preserve"> </w:t>
      </w:r>
      <w:r w:rsidR="00155823">
        <w:t>при старте игры</w:t>
      </w:r>
      <w:r w:rsidR="00155823" w:rsidRPr="00155823">
        <w:t>;</w:t>
      </w:r>
    </w:p>
    <w:p w14:paraId="7BAA810B" w14:textId="5FB42B46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="00155823">
        <w:t>оздать механизм автоматического сохранения при изменении количества монет</w:t>
      </w:r>
      <w:r w:rsidR="00B45E13" w:rsidRPr="00B45E13">
        <w:t>;</w:t>
      </w:r>
    </w:p>
    <w:p w14:paraId="4C1ADE18" w14:textId="75C51060" w:rsidR="00053D95" w:rsidRDefault="00053D95" w:rsidP="00B45E13">
      <w:pPr>
        <w:pStyle w:val="a0"/>
        <w:numPr>
          <w:ilvl w:val="0"/>
          <w:numId w:val="49"/>
        </w:numPr>
        <w:ind w:left="0" w:firstLine="936"/>
      </w:pPr>
      <w:r>
        <w:t>протестировать игру и исправить ошибки</w:t>
      </w:r>
      <w:r w:rsidRPr="00053D95">
        <w:t>;</w:t>
      </w:r>
    </w:p>
    <w:p w14:paraId="2DAFF445" w14:textId="7EDA9495" w:rsidR="002C7813" w:rsidRPr="00B45E13" w:rsidRDefault="002C7813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Pr="002C7813">
        <w:t>компилировать Python-скрипт в исполняемый файл;</w:t>
      </w:r>
    </w:p>
    <w:p w14:paraId="7D2FDF10" w14:textId="0ED18980" w:rsidR="00155823" w:rsidRP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>азработать техническое задание</w:t>
      </w:r>
      <w:r w:rsidR="00155823" w:rsidRPr="00155823">
        <w:t>;</w:t>
      </w:r>
    </w:p>
    <w:p w14:paraId="6CA3BFF2" w14:textId="3C9A3935" w:rsidR="00155823" w:rsidRP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с</w:t>
      </w:r>
      <w:r w:rsidR="00155823">
        <w:t>оздать руководство пользователя</w:t>
      </w:r>
      <w:r w:rsidR="00155823" w:rsidRPr="00155823">
        <w:t>;</w:t>
      </w:r>
    </w:p>
    <w:p w14:paraId="7E8D4F9A" w14:textId="733CD88A" w:rsidR="00155823" w:rsidRP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п</w:t>
      </w:r>
      <w:r w:rsidR="00155823">
        <w:t>одготовить отчёт по учеб</w:t>
      </w:r>
      <w:r w:rsidR="00053D95">
        <w:t>н</w:t>
      </w:r>
      <w:r w:rsidR="00155823">
        <w:t>ой практике</w:t>
      </w:r>
      <w:r w:rsidR="00155823" w:rsidRPr="00155823">
        <w:t>;</w:t>
      </w:r>
    </w:p>
    <w:p w14:paraId="7AF9F0ED" w14:textId="2D008AE6" w:rsidR="00155823" w:rsidRDefault="00D52DA4" w:rsidP="00B45E13">
      <w:pPr>
        <w:pStyle w:val="a0"/>
        <w:numPr>
          <w:ilvl w:val="0"/>
          <w:numId w:val="49"/>
        </w:numPr>
        <w:ind w:left="0" w:firstLine="936"/>
      </w:pPr>
      <w:r>
        <w:t>р</w:t>
      </w:r>
      <w:r w:rsidR="00155823">
        <w:t>азработать программу и методику испытаний</w:t>
      </w:r>
      <w:r w:rsidR="002C7813" w:rsidRPr="002C7813">
        <w:t>;</w:t>
      </w:r>
    </w:p>
    <w:p w14:paraId="707FD3CD" w14:textId="6CC8A227" w:rsidR="001C221F" w:rsidRPr="00155823" w:rsidRDefault="002C7813" w:rsidP="001C221F">
      <w:pPr>
        <w:pStyle w:val="a0"/>
        <w:numPr>
          <w:ilvl w:val="0"/>
          <w:numId w:val="49"/>
        </w:numPr>
        <w:ind w:left="0" w:firstLine="936"/>
      </w:pPr>
      <w:r w:rsidRPr="002C7813">
        <w:t>провести приёмо-сдаточные испытания</w:t>
      </w:r>
      <w:r w:rsidR="001C221F">
        <w:t>.</w:t>
      </w:r>
    </w:p>
    <w:p w14:paraId="52EDEC11" w14:textId="3164E5F8" w:rsidR="00A52CF3" w:rsidRDefault="00847368" w:rsidP="00847368">
      <w:pPr>
        <w:pStyle w:val="2"/>
        <w:rPr>
          <w:lang w:val="en-US"/>
        </w:rPr>
      </w:pPr>
      <w:bookmarkStart w:id="8" w:name="_Toc230697230"/>
      <w:r>
        <w:lastRenderedPageBreak/>
        <w:t>Сведения об участниках разработки</w:t>
      </w:r>
      <w:bookmarkEnd w:id="8"/>
    </w:p>
    <w:p w14:paraId="4A7F683A" w14:textId="43ED99FF" w:rsidR="00B8654C" w:rsidRDefault="00B8654C" w:rsidP="00B8654C">
      <w: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 xml:space="preserve">), группы </w:t>
      </w:r>
      <w:proofErr w:type="spellStart"/>
      <w:r>
        <w:t>ИСПк</w:t>
      </w:r>
      <w:proofErr w:type="spellEnd"/>
      <w:r>
        <w:t xml:space="preserve"> 101-51-00, Чепурных Максим</w:t>
      </w:r>
      <w:r w:rsidR="00155823">
        <w:t xml:space="preserve"> Александрович</w:t>
      </w:r>
      <w:r w:rsidR="00FE366F">
        <w:t>.</w:t>
      </w:r>
    </w:p>
    <w:p w14:paraId="14CE4E7E" w14:textId="69BB23A1" w:rsidR="00B8654C" w:rsidRPr="00DC164D" w:rsidRDefault="00B8654C" w:rsidP="00D52DA4">
      <w:pPr>
        <w:spacing w:before="0"/>
      </w:pPr>
      <w:r>
        <w:t xml:space="preserve">Заказчиком настоящей работы является коллектив преподавателей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):</w:t>
      </w:r>
    </w:p>
    <w:p w14:paraId="49A5EDF2" w14:textId="48A8A06C" w:rsidR="00B8654C" w:rsidRPr="00252F43" w:rsidRDefault="00E92D20" w:rsidP="00D52DA4">
      <w:pPr>
        <w:pStyle w:val="a0"/>
        <w:numPr>
          <w:ilvl w:val="0"/>
          <w:numId w:val="42"/>
        </w:numPr>
        <w:ind w:left="0" w:firstLine="964"/>
      </w:pPr>
      <w:r>
        <w:t xml:space="preserve">преподаватель </w:t>
      </w:r>
      <w:r w:rsidR="00B8654C">
        <w:t xml:space="preserve">по учебной практике УП.05, </w:t>
      </w:r>
      <w:r w:rsidR="00155823">
        <w:t>Мамаева Екатерина Александровна</w:t>
      </w:r>
      <w:r w:rsidR="00B8654C" w:rsidRPr="00252F43">
        <w:t>;</w:t>
      </w:r>
    </w:p>
    <w:p w14:paraId="7DA64343" w14:textId="2DED95C9" w:rsidR="00B8654C" w:rsidRPr="00252F43" w:rsidRDefault="00E92D20" w:rsidP="00D52DA4">
      <w:pPr>
        <w:pStyle w:val="a0"/>
        <w:numPr>
          <w:ilvl w:val="0"/>
          <w:numId w:val="42"/>
        </w:numPr>
        <w:ind w:left="0" w:firstLine="964"/>
      </w:pPr>
      <w:r>
        <w:t xml:space="preserve">преподаватель </w:t>
      </w:r>
      <w:r w:rsidR="00B8654C">
        <w:t xml:space="preserve">по МДК 06.01 «Внедрение информационных систем», </w:t>
      </w:r>
      <w:r w:rsidR="00B8654C" w:rsidRPr="00252F43">
        <w:t>Самоделкин</w:t>
      </w:r>
      <w:r w:rsidR="00B8654C">
        <w:t xml:space="preserve"> Павел Андреевич</w:t>
      </w:r>
      <w:r w:rsidR="00B8654C" w:rsidRPr="00252F43">
        <w:t>;</w:t>
      </w:r>
    </w:p>
    <w:p w14:paraId="6E6F662F" w14:textId="7739D73C" w:rsidR="00B8654C" w:rsidRDefault="00E92D20" w:rsidP="00D52DA4">
      <w:pPr>
        <w:pStyle w:val="a0"/>
        <w:numPr>
          <w:ilvl w:val="0"/>
          <w:numId w:val="42"/>
        </w:numPr>
        <w:ind w:left="0" w:firstLine="964"/>
      </w:pPr>
      <w:r>
        <w:t xml:space="preserve">преподаватель </w:t>
      </w:r>
      <w:r w:rsidR="00B8654C">
        <w:t>по МДК 05.05 «Анализ и разработка технических заданий», Жукова Мария Николаевна</w:t>
      </w:r>
      <w:r w:rsidR="00B8654C" w:rsidRPr="00252F43">
        <w:t>;</w:t>
      </w:r>
    </w:p>
    <w:p w14:paraId="69C1CA6B" w14:textId="091D627D" w:rsidR="00B8654C" w:rsidRPr="00B8654C" w:rsidRDefault="00B8654C" w:rsidP="00D52DA4">
      <w:pPr>
        <w:pStyle w:val="a0"/>
        <w:numPr>
          <w:ilvl w:val="0"/>
          <w:numId w:val="42"/>
        </w:numPr>
        <w:ind w:left="0" w:firstLine="964"/>
      </w:pPr>
      <w:r>
        <w:t xml:space="preserve">руководитель образовательной программы по специальности </w:t>
      </w:r>
      <w:r w:rsidR="00A577F8">
        <w:t>«И</w:t>
      </w:r>
      <w:r>
        <w:t>нформационные системы и программирование</w:t>
      </w:r>
      <w:r w:rsidR="00A577F8">
        <w:t>»</w:t>
      </w:r>
      <w:r>
        <w:t>, Чистяков Геннадий Андреевич</w:t>
      </w:r>
      <w:r w:rsidR="00D52DA4">
        <w:t>.</w:t>
      </w:r>
    </w:p>
    <w:p w14:paraId="0A193ADC" w14:textId="4639B90C" w:rsidR="00847368" w:rsidRDefault="00847368" w:rsidP="00847368">
      <w:pPr>
        <w:pStyle w:val="2"/>
        <w:rPr>
          <w:lang w:val="en-US"/>
        </w:rPr>
      </w:pPr>
      <w:bookmarkStart w:id="9" w:name="_Toc230697231"/>
      <w:r>
        <w:t>Сроки разработки</w:t>
      </w:r>
      <w:bookmarkEnd w:id="9"/>
    </w:p>
    <w:p w14:paraId="15176971" w14:textId="0D399DFD" w:rsidR="00B8654C" w:rsidRPr="00B8654C" w:rsidRDefault="00B8654C" w:rsidP="00FE366F">
      <w:r>
        <w:t xml:space="preserve">Разработка программного продукта должна быть осуществлена </w:t>
      </w:r>
      <w:r w:rsidRPr="00A577F8">
        <w:t xml:space="preserve">с </w:t>
      </w:r>
      <w:r w:rsidR="00A577F8" w:rsidRPr="00A577F8">
        <w:t xml:space="preserve"> 17.01.2026</w:t>
      </w:r>
      <w:r w:rsidRPr="00A577F8">
        <w:t xml:space="preserve"> </w:t>
      </w:r>
      <w:r w:rsidR="00A577F8" w:rsidRPr="00A577F8">
        <w:t xml:space="preserve">г. </w:t>
      </w:r>
      <w:r w:rsidRPr="00A577F8">
        <w:t xml:space="preserve">по </w:t>
      </w:r>
      <w:r w:rsidR="00A577F8" w:rsidRPr="00A577F8">
        <w:t xml:space="preserve"> 20.06.2026 г.</w:t>
      </w:r>
    </w:p>
    <w:p w14:paraId="0E4CC6D8" w14:textId="7BC907DA" w:rsidR="00B8654C" w:rsidRDefault="00847368" w:rsidP="00A577F8">
      <w:pPr>
        <w:pStyle w:val="2"/>
      </w:pPr>
      <w:bookmarkStart w:id="10" w:name="_Toc230697232"/>
      <w:r>
        <w:t>Назначение разработки</w:t>
      </w:r>
      <w:bookmarkEnd w:id="10"/>
      <w:r w:rsidR="007E7E19" w:rsidRPr="007E7E19">
        <w:t xml:space="preserve"> </w:t>
      </w:r>
    </w:p>
    <w:p w14:paraId="584261A2" w14:textId="24539FBE" w:rsidR="00DD12D8" w:rsidRPr="00DD12D8" w:rsidRDefault="00DD12D8" w:rsidP="00DD12D8">
      <w:r>
        <w:t>Результаты настоящей разработки должны соответствовать назначениям, которые содержится в настоящем разделе</w:t>
      </w:r>
      <w:r w:rsidRPr="007A05A1">
        <w:t>.</w:t>
      </w:r>
    </w:p>
    <w:p w14:paraId="011F16E9" w14:textId="649CEAA1" w:rsidR="007E7E19" w:rsidRDefault="007E7E19" w:rsidP="008675CB">
      <w:pPr>
        <w:pStyle w:val="3"/>
        <w:rPr>
          <w:lang w:val="en-US"/>
        </w:rPr>
      </w:pPr>
      <w:bookmarkStart w:id="11" w:name="_Toc230697233"/>
      <w:r>
        <w:t>Функциональное назначение</w:t>
      </w:r>
      <w:bookmarkEnd w:id="11"/>
    </w:p>
    <w:p w14:paraId="68CDF0CB" w14:textId="28441B29" w:rsidR="00B8654C" w:rsidRPr="00A577F8" w:rsidRDefault="00B8654C" w:rsidP="00F351C9">
      <w:r>
        <w:t>Функциональным назначением продукта является</w:t>
      </w:r>
      <w:r w:rsidR="00A577F8">
        <w:t xml:space="preserve"> предоставление пользователю возможности играть в классическую словесную игру «Виселица» с современными игровыми механиками:</w:t>
      </w:r>
      <w:r w:rsidR="003208BA">
        <w:t xml:space="preserve"> </w:t>
      </w:r>
      <w:r w:rsidR="00F351C9">
        <w:t>а</w:t>
      </w:r>
      <w:r w:rsidR="00A577F8">
        <w:t>втоматический выбор загадываемого слова из словаря не менее чем из 100 слов</w:t>
      </w:r>
      <w:r w:rsidR="00F351C9">
        <w:t>, и</w:t>
      </w:r>
      <w:r w:rsidR="00A577F8">
        <w:t>нтерактивное отгадывание слова путём выбора букв русского алфавита</w:t>
      </w:r>
      <w:r w:rsidR="00F351C9">
        <w:t>, в</w:t>
      </w:r>
      <w:r w:rsidR="00F12F02">
        <w:t>изуализация процесса игры через поэтапное отображение виселицы при ошибках</w:t>
      </w:r>
      <w:r w:rsidR="00F351C9">
        <w:t>, с</w:t>
      </w:r>
      <w:r w:rsidR="00F12F02">
        <w:t>истема внутриигровой валюты для мотивации продолжения игры</w:t>
      </w:r>
      <w:r w:rsidR="00F351C9">
        <w:t>, м</w:t>
      </w:r>
      <w:r w:rsidR="00F12F02">
        <w:t>еханизм подсказок для помощи игроку в сложных ситуациях</w:t>
      </w:r>
      <w:r w:rsidR="00F351C9">
        <w:t>, с</w:t>
      </w:r>
      <w:r w:rsidR="00F12F02">
        <w:t>охранение прогресса между игровыми сессиями</w:t>
      </w:r>
      <w:r w:rsidR="00F351C9">
        <w:t>, и</w:t>
      </w:r>
      <w:r w:rsidR="00F12F02">
        <w:t>нтуитивно понятный графический интерфейс без необходимости изучения дополнительных инструкций</w:t>
      </w:r>
      <w:r w:rsidR="00F12F02" w:rsidRPr="00F12F02">
        <w:t>.</w:t>
      </w:r>
    </w:p>
    <w:p w14:paraId="65EBEE70" w14:textId="58203B6A" w:rsidR="00847368" w:rsidRDefault="007E7E19" w:rsidP="008675CB">
      <w:pPr>
        <w:pStyle w:val="3"/>
        <w:rPr>
          <w:lang w:val="en-US"/>
        </w:rPr>
      </w:pPr>
      <w:bookmarkStart w:id="12" w:name="_Toc230697234"/>
      <w:r>
        <w:lastRenderedPageBreak/>
        <w:t>Эксплуатационное назначение</w:t>
      </w:r>
      <w:bookmarkEnd w:id="12"/>
    </w:p>
    <w:p w14:paraId="59F148E6" w14:textId="24667328" w:rsidR="00F12F02" w:rsidRDefault="00B8654C" w:rsidP="006440C8">
      <w:r>
        <w:t>Эксплуатационным назначением продукта является</w:t>
      </w:r>
      <w:r w:rsidR="00F12F02">
        <w:t xml:space="preserve"> использование на персональных компьютерах под управлением различных операционн</w:t>
      </w:r>
      <w:r w:rsidR="00DA6BE3">
        <w:t>ой</w:t>
      </w:r>
      <w:r w:rsidR="00F12F02">
        <w:t xml:space="preserve"> систем</w:t>
      </w:r>
      <w:r w:rsidR="00DA6BE3">
        <w:t xml:space="preserve">ы </w:t>
      </w:r>
      <w:r w:rsidR="00DA6BE3">
        <w:rPr>
          <w:lang w:val="en-US"/>
        </w:rPr>
        <w:t>Windows</w:t>
      </w:r>
      <w:r w:rsidR="00F12F02">
        <w:t>.</w:t>
      </w:r>
      <w:r w:rsidR="006440C8">
        <w:t xml:space="preserve"> </w:t>
      </w:r>
      <w:r w:rsidR="00F12F02">
        <w:t xml:space="preserve">Программа не требует установки, запускается непосредственно из директории с файлами </w:t>
      </w:r>
      <w:r w:rsidR="001C085B">
        <w:t>игры</w:t>
      </w:r>
      <w:r w:rsidR="00F12F02">
        <w:t>.</w:t>
      </w:r>
    </w:p>
    <w:p w14:paraId="284E5745" w14:textId="497BF8F5" w:rsidR="009D2C27" w:rsidRPr="009D2C27" w:rsidRDefault="009D2C27" w:rsidP="00F351C9">
      <w:pPr>
        <w:spacing w:before="0"/>
      </w:pPr>
      <w:r>
        <w:t>Программный продукт предназначен для эксплуатации в условиях:</w:t>
      </w:r>
      <w:r w:rsidR="00F351C9">
        <w:t xml:space="preserve"> д</w:t>
      </w:r>
      <w:r>
        <w:t>омашнего использования на персональном компьютере</w:t>
      </w:r>
      <w:r w:rsidR="00F351C9">
        <w:t>, о</w:t>
      </w:r>
      <w:r>
        <w:t>бразовательного процесса</w:t>
      </w:r>
      <w:r w:rsidR="00F351C9">
        <w:t>, д</w:t>
      </w:r>
      <w:r>
        <w:t xml:space="preserve">емонстрации возможностей языка </w:t>
      </w:r>
      <w:r w:rsidRPr="00F351C9">
        <w:rPr>
          <w:lang w:val="en-US"/>
        </w:rPr>
        <w:t>Python</w:t>
      </w:r>
      <w:r w:rsidRPr="009D2C27">
        <w:t xml:space="preserve"> </w:t>
      </w:r>
      <w:r>
        <w:t xml:space="preserve">и библиотеки </w:t>
      </w:r>
      <w:proofErr w:type="spellStart"/>
      <w:r w:rsidRPr="00F351C9">
        <w:rPr>
          <w:lang w:val="en-US"/>
        </w:rPr>
        <w:t>tkinter</w:t>
      </w:r>
      <w:proofErr w:type="spellEnd"/>
      <w:r w:rsidRPr="009D2C27">
        <w:t xml:space="preserve"> </w:t>
      </w:r>
      <w:r>
        <w:t>для создания графических приложений.</w:t>
      </w:r>
    </w:p>
    <w:p w14:paraId="3C1A1A40" w14:textId="2123C1BE" w:rsidR="0002309A" w:rsidRDefault="0002309A" w:rsidP="0002309A">
      <w:pPr>
        <w:pStyle w:val="1"/>
        <w:rPr>
          <w:lang w:val="en-US"/>
        </w:rPr>
      </w:pPr>
      <w:bookmarkStart w:id="13" w:name="_Toc230697235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6A81ED18" w14:textId="5B12D73F" w:rsidR="00B8654C" w:rsidRDefault="009D2C27" w:rsidP="00B8654C">
      <w:r>
        <w:t xml:space="preserve">Игра «Виселица» относится к категории классических словесных игр и имеет богатую историю, уходящую корнями в конец </w:t>
      </w:r>
      <w:r w:rsidRPr="009D2C27">
        <w:t>XIX</w:t>
      </w:r>
      <w:r>
        <w:t xml:space="preserve"> века. Первые упоминания игры датируются 1894 годом, когда она появилась в английских детских журналах </w:t>
      </w:r>
      <w:r w:rsidR="00B21561">
        <w:t xml:space="preserve">Алисы </w:t>
      </w:r>
      <w:proofErr w:type="spellStart"/>
      <w:r w:rsidR="00B21561">
        <w:t>Гомми</w:t>
      </w:r>
      <w:proofErr w:type="spellEnd"/>
      <w:r w:rsidR="00B21561">
        <w:t xml:space="preserve"> </w:t>
      </w:r>
      <w:r>
        <w:t>как развлечение для школьников.</w:t>
      </w:r>
      <w:r w:rsidR="00B21561">
        <w:t xml:space="preserve"> Изначально игра не включала визуализацию виселицы – вёлся лишь подсчёт попыток.</w:t>
      </w:r>
    </w:p>
    <w:p w14:paraId="335BDFED" w14:textId="32E639C2" w:rsidR="009D2C27" w:rsidRDefault="00B21561" w:rsidP="00744DF4">
      <w:pPr>
        <w:spacing w:before="0"/>
      </w:pPr>
      <w:r>
        <w:t>Игра</w:t>
      </w:r>
      <w:r w:rsidR="009D2C27">
        <w:t xml:space="preserve"> проводилась на бумаге между двумя игроками по следующим правилам:</w:t>
      </w:r>
    </w:p>
    <w:p w14:paraId="2ABC97AB" w14:textId="6F1C6428" w:rsidR="009D2C27" w:rsidRPr="009D2C27" w:rsidRDefault="00E92D20">
      <w:pPr>
        <w:pStyle w:val="a0"/>
        <w:numPr>
          <w:ilvl w:val="0"/>
          <w:numId w:val="12"/>
        </w:numPr>
        <w:ind w:left="0" w:firstLine="964"/>
      </w:pPr>
      <w:r>
        <w:t>п</w:t>
      </w:r>
      <w:r w:rsidR="009D2C27">
        <w:t>ервый игрок загадывал слово и обозначал его длину чертой для каждой буквы</w:t>
      </w:r>
      <w:r w:rsidR="009D2C27" w:rsidRPr="009D2C27">
        <w:t>;</w:t>
      </w:r>
    </w:p>
    <w:p w14:paraId="5B0FFD04" w14:textId="168FDEAB" w:rsidR="009D2C27" w:rsidRPr="009D2C27" w:rsidRDefault="00E92D20">
      <w:pPr>
        <w:pStyle w:val="a0"/>
        <w:numPr>
          <w:ilvl w:val="0"/>
          <w:numId w:val="12"/>
        </w:numPr>
        <w:ind w:left="0" w:firstLine="964"/>
      </w:pPr>
      <w:r>
        <w:t>в</w:t>
      </w:r>
      <w:r w:rsidR="009D2C27">
        <w:t>торой игрок называл буквы по одной</w:t>
      </w:r>
      <w:r w:rsidR="009D2C27" w:rsidRPr="009D2C27">
        <w:t>;</w:t>
      </w:r>
    </w:p>
    <w:p w14:paraId="5C2656D3" w14:textId="12017217" w:rsidR="009D2C27" w:rsidRPr="009D2C27" w:rsidRDefault="00E92D20">
      <w:pPr>
        <w:pStyle w:val="a0"/>
        <w:numPr>
          <w:ilvl w:val="0"/>
          <w:numId w:val="12"/>
        </w:numPr>
        <w:ind w:left="0" w:firstLine="964"/>
      </w:pPr>
      <w:r>
        <w:t>з</w:t>
      </w:r>
      <w:r w:rsidR="009D2C27">
        <w:t>а каждую неправильную букву первый игрок рисовал элемент виселицы и фигурки повешенного</w:t>
      </w:r>
      <w:r w:rsidR="009D2C27" w:rsidRPr="009D2C27">
        <w:t>;</w:t>
      </w:r>
    </w:p>
    <w:p w14:paraId="4193F69F" w14:textId="38F80BD9" w:rsidR="009D2C27" w:rsidRPr="009D2C27" w:rsidRDefault="00E92D20">
      <w:pPr>
        <w:pStyle w:val="a0"/>
        <w:numPr>
          <w:ilvl w:val="0"/>
          <w:numId w:val="12"/>
        </w:numPr>
        <w:ind w:left="0" w:firstLine="964"/>
      </w:pPr>
      <w:r>
        <w:t>и</w:t>
      </w:r>
      <w:r w:rsidR="009D2C27">
        <w:t>гра продолжалась до полного отгадывания слова или завершения рисунка виселицы</w:t>
      </w:r>
      <w:r w:rsidR="009D2C27" w:rsidRPr="009D2C27">
        <w:t>.</w:t>
      </w:r>
    </w:p>
    <w:p w14:paraId="6FC35523" w14:textId="26779C1A" w:rsidR="009D2C27" w:rsidRDefault="009D2C27" w:rsidP="001C085B">
      <w:pPr>
        <w:spacing w:before="0"/>
      </w:pPr>
      <w:r>
        <w:t>Классическая виселиц</w:t>
      </w:r>
      <w:r w:rsidR="007850E6">
        <w:t>а</w:t>
      </w:r>
      <w:r>
        <w:t xml:space="preserve"> состоит из 7 элементов: </w:t>
      </w:r>
      <w:r w:rsidR="006027EC">
        <w:t>о</w:t>
      </w:r>
      <w:r>
        <w:t>снование</w:t>
      </w:r>
      <w:r w:rsidR="006027EC">
        <w:t>, в</w:t>
      </w:r>
      <w:r>
        <w:t>ертикальная стойка</w:t>
      </w:r>
      <w:r w:rsidR="006027EC">
        <w:t>, г</w:t>
      </w:r>
      <w:r>
        <w:t>оризонтальная перекладина</w:t>
      </w:r>
      <w:r w:rsidR="006027EC">
        <w:t>, в</w:t>
      </w:r>
      <w:r>
        <w:t>ерёвка</w:t>
      </w:r>
      <w:r w:rsidR="006027EC">
        <w:t>, г</w:t>
      </w:r>
      <w:r>
        <w:t>олова</w:t>
      </w:r>
      <w:r w:rsidR="006027EC">
        <w:t>, т</w:t>
      </w:r>
      <w:r>
        <w:t>ело</w:t>
      </w:r>
      <w:r w:rsidR="006027EC">
        <w:t>, д</w:t>
      </w:r>
      <w:r>
        <w:t>ве ноги и две руки</w:t>
      </w:r>
      <w:r w:rsidR="006027EC">
        <w:t>.</w:t>
      </w:r>
      <w:r w:rsidR="001C085B">
        <w:t xml:space="preserve"> </w:t>
      </w:r>
      <w:r>
        <w:t>В современной компьютерной реализации количество ошибок обычно ограничено 6 попытками</w:t>
      </w:r>
      <w:r w:rsidR="00B21561">
        <w:t>.</w:t>
      </w:r>
    </w:p>
    <w:p w14:paraId="78FD112D" w14:textId="4DF3B6DC" w:rsidR="00B21561" w:rsidRDefault="00B21561" w:rsidP="001C085B">
      <w:r>
        <w:t>В период с 1920 г. по 1950 г. игра стала популярным образовательным инструментом в школах для обучения правописанию и расширения словарного запаса.</w:t>
      </w:r>
      <w:r w:rsidR="001C085B">
        <w:t xml:space="preserve"> </w:t>
      </w:r>
      <w:r>
        <w:t>В период с 1960 г. по 1980 г. игра появилась в детских журналах, учебниках и первых компьютерных системах.</w:t>
      </w:r>
    </w:p>
    <w:p w14:paraId="0C0F718F" w14:textId="77777777" w:rsidR="005C2F8B" w:rsidRDefault="009D2C27" w:rsidP="005C2F8B">
      <w:r>
        <w:t>В России игра получила распространение в 1990-х годах вместе с распространением персональных компьютеров и стала популярной как в бумажном, так и в цифровом формате. Русскоязычная версия игры адаптирована под кириллический алфавит, что увеличивает сложность игры по сравнению с английской версией.</w:t>
      </w:r>
    </w:p>
    <w:p w14:paraId="25C3080F" w14:textId="15431632" w:rsidR="005C2F8B" w:rsidRDefault="00B21561" w:rsidP="00D52DA4">
      <w:r>
        <w:t>Средний процент побед – 80-96% при использовании стратегии частотного анализа букв</w:t>
      </w:r>
      <w:r w:rsidR="005C2F8B">
        <w:t>.</w:t>
      </w:r>
      <w:r w:rsidR="00D52DA4">
        <w:t xml:space="preserve"> </w:t>
      </w:r>
      <w:r>
        <w:t>Средняя длительность партии – 2-5 минут</w:t>
      </w:r>
      <w:r w:rsidR="005C2F8B">
        <w:t xml:space="preserve">. </w:t>
      </w:r>
      <w:r>
        <w:t>Наиболее сложные слова – слова с буквами «ъ», «ы», «э», «ё», а также заимствования с нестандартными сочетаниями</w:t>
      </w:r>
      <w:r w:rsidR="005C2F8B">
        <w:t xml:space="preserve">. </w:t>
      </w:r>
      <w:r>
        <w:t>Частотность букв – наиболее частые: «о», «а», «е», «и», «н», «с», «т»</w:t>
      </w:r>
      <w:r w:rsidRPr="00B21561">
        <w:t xml:space="preserve">; </w:t>
      </w:r>
      <w:r>
        <w:t xml:space="preserve">редкие: «ф», «ъ», </w:t>
      </w:r>
      <w:r w:rsidR="005C2F8B">
        <w:t>«э», «ё».</w:t>
      </w:r>
    </w:p>
    <w:p w14:paraId="0F596595" w14:textId="739AAD10" w:rsidR="005C2F8B" w:rsidRDefault="005C2F8B" w:rsidP="005C2F8B">
      <w:r>
        <w:t>Виды игры:</w:t>
      </w:r>
    </w:p>
    <w:p w14:paraId="40E33A69" w14:textId="0407C127" w:rsidR="005C2F8B" w:rsidRDefault="00B45E13" w:rsidP="00B45E13">
      <w:pPr>
        <w:pStyle w:val="a0"/>
        <w:numPr>
          <w:ilvl w:val="0"/>
          <w:numId w:val="50"/>
        </w:numPr>
        <w:ind w:left="0" w:firstLine="936"/>
      </w:pPr>
      <w:r>
        <w:t>к</w:t>
      </w:r>
      <w:r w:rsidR="005C2F8B">
        <w:t>лассическая – два игрока, бумага и ручка</w:t>
      </w:r>
      <w:r w:rsidRPr="00B45E13">
        <w:t>;</w:t>
      </w:r>
    </w:p>
    <w:p w14:paraId="5DA5E350" w14:textId="156AC45B" w:rsidR="005C2F8B" w:rsidRDefault="00B45E13" w:rsidP="00B45E13">
      <w:pPr>
        <w:pStyle w:val="a0"/>
        <w:numPr>
          <w:ilvl w:val="0"/>
          <w:numId w:val="50"/>
        </w:numPr>
        <w:ind w:left="0" w:firstLine="936"/>
      </w:pPr>
      <w:r>
        <w:t>о</w:t>
      </w:r>
      <w:r w:rsidR="005C2F8B">
        <w:t>диночная – игрок против компьютера</w:t>
      </w:r>
      <w:r>
        <w:rPr>
          <w:lang w:val="en-US"/>
        </w:rPr>
        <w:t>;</w:t>
      </w:r>
    </w:p>
    <w:p w14:paraId="71CCCD9D" w14:textId="3DCA66C0" w:rsidR="005C2F8B" w:rsidRDefault="00B45E13" w:rsidP="00B45E13">
      <w:pPr>
        <w:pStyle w:val="a0"/>
        <w:numPr>
          <w:ilvl w:val="0"/>
          <w:numId w:val="50"/>
        </w:numPr>
        <w:ind w:left="0" w:firstLine="936"/>
      </w:pPr>
      <w:r>
        <w:t>м</w:t>
      </w:r>
      <w:r w:rsidR="005C2F8B">
        <w:t>ультиплеер – соревнование с другими игроками</w:t>
      </w:r>
      <w:r w:rsidRPr="00B45E13">
        <w:t>;</w:t>
      </w:r>
    </w:p>
    <w:p w14:paraId="4CA7E5CA" w14:textId="623AA6A2" w:rsidR="005C2F8B" w:rsidRDefault="00B45E13" w:rsidP="00B45E13">
      <w:pPr>
        <w:pStyle w:val="a0"/>
        <w:numPr>
          <w:ilvl w:val="0"/>
          <w:numId w:val="50"/>
        </w:numPr>
        <w:ind w:left="0" w:firstLine="936"/>
      </w:pPr>
      <w:r>
        <w:t>к</w:t>
      </w:r>
      <w:r w:rsidR="005C2F8B">
        <w:t>ооперативная – командное отгадывание</w:t>
      </w:r>
      <w:r w:rsidR="00E92D20">
        <w:t>.</w:t>
      </w:r>
    </w:p>
    <w:p w14:paraId="6AF1CF42" w14:textId="2BC5D217" w:rsidR="005C2F8B" w:rsidRDefault="005C2F8B" w:rsidP="00B45E13">
      <w:pPr>
        <w:spacing w:before="0"/>
      </w:pPr>
      <w:r>
        <w:t>Целевая аудитория:</w:t>
      </w:r>
    </w:p>
    <w:p w14:paraId="6FA47BE0" w14:textId="4C50BE70" w:rsidR="005C2F8B" w:rsidRPr="00ED4A60" w:rsidRDefault="00ED4A60" w:rsidP="00ED4A60">
      <w:pPr>
        <w:pStyle w:val="a0"/>
        <w:numPr>
          <w:ilvl w:val="0"/>
          <w:numId w:val="51"/>
        </w:numPr>
        <w:ind w:left="0" w:firstLine="936"/>
      </w:pPr>
      <w:r>
        <w:t>д</w:t>
      </w:r>
      <w:r w:rsidR="005C2F8B">
        <w:t>ети и школьники – обучение, развлечение, соревнование с друзьями</w:t>
      </w:r>
      <w:r w:rsidRPr="00ED4A60">
        <w:t>;</w:t>
      </w:r>
    </w:p>
    <w:p w14:paraId="3AA6BBB4" w14:textId="25C42765" w:rsidR="005C2F8B" w:rsidRPr="00ED4A60" w:rsidRDefault="00ED4A60" w:rsidP="00ED4A60">
      <w:pPr>
        <w:pStyle w:val="a0"/>
        <w:numPr>
          <w:ilvl w:val="0"/>
          <w:numId w:val="51"/>
        </w:numPr>
        <w:ind w:left="0" w:firstLine="936"/>
      </w:pPr>
      <w:r>
        <w:t>п</w:t>
      </w:r>
      <w:r w:rsidR="005C2F8B">
        <w:t>одростки и студенты</w:t>
      </w:r>
      <w:r>
        <w:t xml:space="preserve"> </w:t>
      </w:r>
      <w:r w:rsidR="005C2F8B">
        <w:t>– соревновательность, социальное взаимодействие</w:t>
      </w:r>
      <w:r w:rsidRPr="00ED4A60">
        <w:t>;</w:t>
      </w:r>
    </w:p>
    <w:p w14:paraId="75877C43" w14:textId="2C114320" w:rsidR="005C2F8B" w:rsidRPr="00ED4A60" w:rsidRDefault="00ED4A60" w:rsidP="00ED4A60">
      <w:pPr>
        <w:pStyle w:val="a0"/>
        <w:numPr>
          <w:ilvl w:val="0"/>
          <w:numId w:val="51"/>
        </w:numPr>
        <w:ind w:left="0" w:firstLine="936"/>
      </w:pPr>
      <w:r>
        <w:t>в</w:t>
      </w:r>
      <w:r w:rsidR="005C2F8B">
        <w:t>зрослые – расслабление, тренировка мозга</w:t>
      </w:r>
      <w:r w:rsidRPr="00ED4A60">
        <w:t>;</w:t>
      </w:r>
    </w:p>
    <w:p w14:paraId="4747FF38" w14:textId="355666FB" w:rsidR="005C2F8B" w:rsidRPr="00B21561" w:rsidRDefault="00ED4A60" w:rsidP="00ED4A60">
      <w:pPr>
        <w:pStyle w:val="a0"/>
        <w:numPr>
          <w:ilvl w:val="0"/>
          <w:numId w:val="51"/>
        </w:numPr>
        <w:ind w:left="0" w:firstLine="936"/>
      </w:pPr>
      <w:r>
        <w:lastRenderedPageBreak/>
        <w:t>у</w:t>
      </w:r>
      <w:r w:rsidR="005C2F8B">
        <w:t>чителя, родители – обучение языку, правописанию</w:t>
      </w:r>
      <w:r w:rsidR="00E92D20">
        <w:t>.</w:t>
      </w:r>
    </w:p>
    <w:p w14:paraId="506DEC74" w14:textId="46E99203" w:rsidR="0002309A" w:rsidRDefault="0002309A" w:rsidP="0002309A">
      <w:pPr>
        <w:pStyle w:val="2"/>
      </w:pPr>
      <w:bookmarkStart w:id="14" w:name="_Toc230697236"/>
      <w:r>
        <w:t>Описание предметной области</w:t>
      </w:r>
      <w:bookmarkEnd w:id="14"/>
    </w:p>
    <w:p w14:paraId="5B0C1162" w14:textId="5EF5C81D" w:rsidR="009D2C27" w:rsidRDefault="009D2C27" w:rsidP="009D2C27">
      <w:r>
        <w:t>Предметная область игры «Виселица» включает следующие ключевые компоненты:</w:t>
      </w:r>
    </w:p>
    <w:p w14:paraId="3E8FCB30" w14:textId="591AC246" w:rsidR="009D2C27" w:rsidRDefault="00E92D20" w:rsidP="00744DF4">
      <w:pPr>
        <w:spacing w:before="0"/>
      </w:pPr>
      <w:r>
        <w:t>И</w:t>
      </w:r>
      <w:r w:rsidR="009D2C27">
        <w:t>гровое пространство:</w:t>
      </w:r>
    </w:p>
    <w:p w14:paraId="271C18F1" w14:textId="4E06D9FE" w:rsidR="009D2C27" w:rsidRPr="007A05A1" w:rsidRDefault="00E92D20">
      <w:pPr>
        <w:pStyle w:val="a0"/>
        <w:numPr>
          <w:ilvl w:val="0"/>
          <w:numId w:val="13"/>
        </w:numPr>
        <w:ind w:left="0" w:firstLine="964"/>
      </w:pPr>
      <w:r>
        <w:t>з</w:t>
      </w:r>
      <w:r w:rsidR="009D2C27">
        <w:t>агаданное слово длиной от 4 до 12</w:t>
      </w:r>
      <w:r w:rsidR="007A05A1">
        <w:t xml:space="preserve"> букв</w:t>
      </w:r>
      <w:r w:rsidR="007A05A1" w:rsidRPr="007A05A1">
        <w:t>;</w:t>
      </w:r>
    </w:p>
    <w:p w14:paraId="2D0BFA1C" w14:textId="2782909B" w:rsidR="007A05A1" w:rsidRPr="007A05A1" w:rsidRDefault="00E92D20">
      <w:pPr>
        <w:pStyle w:val="a0"/>
        <w:numPr>
          <w:ilvl w:val="0"/>
          <w:numId w:val="13"/>
        </w:numPr>
        <w:ind w:left="0" w:firstLine="964"/>
      </w:pPr>
      <w:r>
        <w:t>с</w:t>
      </w:r>
      <w:r w:rsidR="007A05A1">
        <w:t>крытое представление слова в виде последовательности символов подчёркивания</w:t>
      </w:r>
      <w:r w:rsidR="007A05A1" w:rsidRPr="007A05A1">
        <w:t>;</w:t>
      </w:r>
    </w:p>
    <w:p w14:paraId="42FCFCA5" w14:textId="2A77A8CF" w:rsidR="007A05A1" w:rsidRPr="007A05A1" w:rsidRDefault="00E92D20">
      <w:pPr>
        <w:pStyle w:val="a0"/>
        <w:numPr>
          <w:ilvl w:val="0"/>
          <w:numId w:val="13"/>
        </w:numPr>
        <w:ind w:left="0" w:firstLine="964"/>
        <w:rPr>
          <w:lang w:val="en-US"/>
        </w:rPr>
      </w:pPr>
      <w:r>
        <w:t>в</w:t>
      </w:r>
      <w:r w:rsidR="007A05A1">
        <w:t>изуализация состояния виселицы</w:t>
      </w:r>
      <w:r w:rsidR="007A05A1" w:rsidRPr="007A05A1">
        <w:rPr>
          <w:lang w:val="en-US"/>
        </w:rPr>
        <w:t>;</w:t>
      </w:r>
    </w:p>
    <w:p w14:paraId="475E7656" w14:textId="0086E52D" w:rsidR="007A05A1" w:rsidRPr="007A05A1" w:rsidRDefault="00E92D20">
      <w:pPr>
        <w:pStyle w:val="a0"/>
        <w:numPr>
          <w:ilvl w:val="0"/>
          <w:numId w:val="13"/>
        </w:numPr>
        <w:ind w:left="0" w:firstLine="964"/>
      </w:pPr>
      <w:r>
        <w:t>в</w:t>
      </w:r>
      <w:r w:rsidR="007A05A1">
        <w:t>иртуальная клавиатура с 33 буквами русского алфавита.</w:t>
      </w:r>
    </w:p>
    <w:p w14:paraId="18414977" w14:textId="133969BF" w:rsidR="007A05A1" w:rsidRDefault="007A05A1" w:rsidP="00744DF4">
      <w:pPr>
        <w:spacing w:before="0"/>
      </w:pPr>
      <w:r>
        <w:t>Игровая механика:</w:t>
      </w:r>
    </w:p>
    <w:p w14:paraId="6F3CB0B4" w14:textId="2F9B8EB9" w:rsidR="007A05A1" w:rsidRPr="007A05A1" w:rsidRDefault="00E92D20">
      <w:pPr>
        <w:pStyle w:val="a0"/>
        <w:numPr>
          <w:ilvl w:val="0"/>
          <w:numId w:val="14"/>
        </w:numPr>
        <w:ind w:left="0" w:firstLine="964"/>
      </w:pPr>
      <w:r>
        <w:t>и</w:t>
      </w:r>
      <w:r w:rsidR="007A05A1">
        <w:t>грок имеет 6 попыток для угадывания слова</w:t>
      </w:r>
      <w:r w:rsidR="007A05A1" w:rsidRPr="007A05A1">
        <w:t>;</w:t>
      </w:r>
    </w:p>
    <w:p w14:paraId="3363320C" w14:textId="293D670B" w:rsidR="007A05A1" w:rsidRPr="007A05A1" w:rsidRDefault="00E92D20">
      <w:pPr>
        <w:pStyle w:val="a0"/>
        <w:numPr>
          <w:ilvl w:val="0"/>
          <w:numId w:val="14"/>
        </w:numPr>
        <w:ind w:left="0" w:firstLine="964"/>
      </w:pPr>
      <w:r>
        <w:t>к</w:t>
      </w:r>
      <w:r w:rsidR="007A05A1">
        <w:t>аждая правильная угаданная буква открывается во всех позициях слова</w:t>
      </w:r>
      <w:r w:rsidR="007A05A1" w:rsidRPr="007A05A1">
        <w:t>;</w:t>
      </w:r>
    </w:p>
    <w:p w14:paraId="621CD4CD" w14:textId="21A3926C" w:rsidR="007A05A1" w:rsidRPr="007A05A1" w:rsidRDefault="00E92D20">
      <w:pPr>
        <w:pStyle w:val="a0"/>
        <w:numPr>
          <w:ilvl w:val="0"/>
          <w:numId w:val="14"/>
        </w:numPr>
        <w:ind w:left="0" w:firstLine="964"/>
      </w:pPr>
      <w:r>
        <w:t>к</w:t>
      </w:r>
      <w:r w:rsidR="007A05A1">
        <w:t>аждая неправильная буква уменьшает количество оставшихся попыток на 1 и обновляет изображение виселицы</w:t>
      </w:r>
      <w:r w:rsidR="007A05A1" w:rsidRPr="007A05A1">
        <w:t>;</w:t>
      </w:r>
    </w:p>
    <w:p w14:paraId="7D7F9AAA" w14:textId="5A8BFB37" w:rsidR="007A05A1" w:rsidRPr="007A05A1" w:rsidRDefault="00E92D20">
      <w:pPr>
        <w:pStyle w:val="a0"/>
        <w:numPr>
          <w:ilvl w:val="0"/>
          <w:numId w:val="14"/>
        </w:numPr>
        <w:ind w:left="0" w:firstLine="964"/>
      </w:pPr>
      <w:r>
        <w:t>и</w:t>
      </w:r>
      <w:r w:rsidR="007A05A1">
        <w:t>гра завершается победой при отгадывании всех букв или поражением при исчерпании попыток.</w:t>
      </w:r>
    </w:p>
    <w:p w14:paraId="4F742B9A" w14:textId="31BE2D43" w:rsidR="007A05A1" w:rsidRDefault="007A05A1" w:rsidP="00744DF4">
      <w:pPr>
        <w:spacing w:before="0"/>
      </w:pPr>
      <w:r>
        <w:t>Экономическая система:</w:t>
      </w:r>
    </w:p>
    <w:p w14:paraId="78568FC9" w14:textId="40CA69B9" w:rsidR="007A05A1" w:rsidRPr="007A05A1" w:rsidRDefault="00E92D20">
      <w:pPr>
        <w:pStyle w:val="a0"/>
        <w:numPr>
          <w:ilvl w:val="0"/>
          <w:numId w:val="15"/>
        </w:numPr>
        <w:ind w:left="0" w:firstLine="964"/>
      </w:pPr>
      <w:r>
        <w:t>н</w:t>
      </w:r>
      <w:r w:rsidR="007A05A1">
        <w:t>аграда за победу: 10 монет</w:t>
      </w:r>
      <w:r w:rsidR="007A05A1" w:rsidRPr="007A05A1">
        <w:t>;</w:t>
      </w:r>
    </w:p>
    <w:p w14:paraId="353B80CC" w14:textId="20F619BA" w:rsidR="007A05A1" w:rsidRPr="007A05A1" w:rsidRDefault="00E92D20">
      <w:pPr>
        <w:pStyle w:val="a0"/>
        <w:numPr>
          <w:ilvl w:val="0"/>
          <w:numId w:val="15"/>
        </w:numPr>
        <w:ind w:left="0" w:firstLine="964"/>
      </w:pPr>
      <w:r>
        <w:t>с</w:t>
      </w:r>
      <w:r w:rsidR="007A05A1">
        <w:t>тоимость подсказки: 5 монет за открытие одной случайной неизвестной буквы</w:t>
      </w:r>
      <w:r w:rsidR="007A05A1" w:rsidRPr="007A05A1">
        <w:t>;</w:t>
      </w:r>
    </w:p>
    <w:p w14:paraId="78E71BDA" w14:textId="3AF5BBDF" w:rsidR="007A05A1" w:rsidRPr="007A05A1" w:rsidRDefault="00E92D20">
      <w:pPr>
        <w:pStyle w:val="a0"/>
        <w:numPr>
          <w:ilvl w:val="0"/>
          <w:numId w:val="15"/>
        </w:numPr>
        <w:ind w:left="0" w:firstLine="964"/>
      </w:pPr>
      <w:r>
        <w:t>м</w:t>
      </w:r>
      <w:r w:rsidR="007A05A1">
        <w:t>онет</w:t>
      </w:r>
      <w:r w:rsidR="00D52DA4">
        <w:t>ы</w:t>
      </w:r>
      <w:r w:rsidR="007A05A1">
        <w:t xml:space="preserve"> сохраняются между сессиями и накапливаются при многократных победах.</w:t>
      </w:r>
    </w:p>
    <w:p w14:paraId="74F6BB86" w14:textId="0AC71E11" w:rsidR="007A05A1" w:rsidRDefault="007A05A1" w:rsidP="00744DF4">
      <w:pPr>
        <w:spacing w:before="0"/>
      </w:pPr>
      <w:r>
        <w:t>Особенности русскоязычной версии:</w:t>
      </w:r>
    </w:p>
    <w:p w14:paraId="4C35AC9C" w14:textId="24856FCD" w:rsidR="007A05A1" w:rsidRPr="007A05A1" w:rsidRDefault="00E92D20" w:rsidP="001C085B">
      <w:pPr>
        <w:pStyle w:val="a0"/>
        <w:numPr>
          <w:ilvl w:val="0"/>
          <w:numId w:val="16"/>
        </w:numPr>
        <w:ind w:left="0" w:firstLine="964"/>
      </w:pPr>
      <w:r>
        <w:t>п</w:t>
      </w:r>
      <w:r w:rsidR="007A05A1">
        <w:t>оддержка буквы «ё»</w:t>
      </w:r>
      <w:r>
        <w:rPr>
          <w:lang w:val="en-US"/>
        </w:rPr>
        <w:t>;</w:t>
      </w:r>
    </w:p>
    <w:p w14:paraId="33AFF0A2" w14:textId="27A299FC" w:rsidR="001B7763" w:rsidRPr="009D2C27" w:rsidRDefault="00E92D20" w:rsidP="001C085B">
      <w:pPr>
        <w:pStyle w:val="a0"/>
        <w:numPr>
          <w:ilvl w:val="0"/>
          <w:numId w:val="16"/>
        </w:numPr>
        <w:ind w:left="0" w:firstLine="964"/>
      </w:pPr>
      <w:r>
        <w:t>а</w:t>
      </w:r>
      <w:r w:rsidR="007A05A1">
        <w:t>даптация правил под особенности русского языка.</w:t>
      </w:r>
    </w:p>
    <w:p w14:paraId="639CA88C" w14:textId="77777777" w:rsidR="00025A82" w:rsidRDefault="00025A82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36"/>
        </w:rPr>
      </w:pPr>
      <w:r>
        <w:br w:type="page"/>
      </w:r>
    </w:p>
    <w:p w14:paraId="41CED6DE" w14:textId="72E20311" w:rsidR="00592879" w:rsidRDefault="0002309A" w:rsidP="006C3725">
      <w:pPr>
        <w:pStyle w:val="2"/>
      </w:pPr>
      <w:bookmarkStart w:id="15" w:name="_Toc230697237"/>
      <w:r>
        <w:lastRenderedPageBreak/>
        <w:t>Обзор аналогов</w:t>
      </w:r>
      <w:bookmarkEnd w:id="15"/>
    </w:p>
    <w:p w14:paraId="31EF67AF" w14:textId="77777777" w:rsidR="00DB67BC" w:rsidRDefault="00DB67BC">
      <w:pPr>
        <w:pStyle w:val="a0"/>
        <w:numPr>
          <w:ilvl w:val="0"/>
          <w:numId w:val="40"/>
        </w:numPr>
        <w:ind w:left="1208" w:hanging="357"/>
      </w:pPr>
      <w:r w:rsidRPr="00DB67BC">
        <w:t>Игра Виселица: Слова 3</w:t>
      </w:r>
    </w:p>
    <w:p w14:paraId="3C01E68B" w14:textId="0B524EAB" w:rsidR="007A05A1" w:rsidRPr="003208BA" w:rsidRDefault="003208BA" w:rsidP="00DB67BC">
      <w:pPr>
        <w:pStyle w:val="a0"/>
        <w:numPr>
          <w:ilvl w:val="0"/>
          <w:numId w:val="0"/>
        </w:numPr>
        <w:ind w:left="851"/>
      </w:pPr>
      <w:r>
        <w:t xml:space="preserve">Ссылка: </w:t>
      </w:r>
      <w:hyperlink r:id="rId11" w:history="1">
        <w:r w:rsidR="007A05A1" w:rsidRPr="007A05A1">
          <w:rPr>
            <w:rStyle w:val="a6"/>
            <w:lang w:val="en-US"/>
          </w:rPr>
          <w:t>https</w:t>
        </w:r>
        <w:r w:rsidR="007A05A1" w:rsidRPr="003208BA">
          <w:rPr>
            <w:rStyle w:val="a6"/>
          </w:rPr>
          <w:t>://</w:t>
        </w:r>
        <w:proofErr w:type="spellStart"/>
        <w:r w:rsidR="007A05A1" w:rsidRPr="007A05A1">
          <w:rPr>
            <w:rStyle w:val="a6"/>
            <w:lang w:val="en-US"/>
          </w:rPr>
          <w:t>igroutka</w:t>
        </w:r>
        <w:proofErr w:type="spellEnd"/>
        <w:r w:rsidR="007A05A1" w:rsidRPr="003208BA">
          <w:rPr>
            <w:rStyle w:val="a6"/>
          </w:rPr>
          <w:t>.</w:t>
        </w:r>
        <w:proofErr w:type="spellStart"/>
        <w:r w:rsidR="007A05A1" w:rsidRPr="007A05A1">
          <w:rPr>
            <w:rStyle w:val="a6"/>
            <w:lang w:val="en-US"/>
          </w:rPr>
          <w:t>ru</w:t>
        </w:r>
        <w:proofErr w:type="spellEnd"/>
        <w:r w:rsidR="007A05A1" w:rsidRPr="003208BA">
          <w:rPr>
            <w:rStyle w:val="a6"/>
          </w:rPr>
          <w:t>/</w:t>
        </w:r>
        <w:proofErr w:type="spellStart"/>
        <w:r w:rsidR="007A05A1" w:rsidRPr="007A05A1">
          <w:rPr>
            <w:rStyle w:val="a6"/>
            <w:lang w:val="en-US"/>
          </w:rPr>
          <w:t>igry</w:t>
        </w:r>
        <w:proofErr w:type="spellEnd"/>
        <w:r w:rsidR="007A05A1" w:rsidRPr="003208BA">
          <w:rPr>
            <w:rStyle w:val="a6"/>
          </w:rPr>
          <w:t>-</w:t>
        </w:r>
        <w:r w:rsidR="007A05A1" w:rsidRPr="007A05A1">
          <w:rPr>
            <w:rStyle w:val="a6"/>
            <w:lang w:val="en-US"/>
          </w:rPr>
          <w:t>v</w:t>
        </w:r>
        <w:r w:rsidR="007A05A1" w:rsidRPr="003208BA">
          <w:rPr>
            <w:rStyle w:val="a6"/>
          </w:rPr>
          <w:t>-</w:t>
        </w:r>
        <w:proofErr w:type="spellStart"/>
        <w:r w:rsidR="007A05A1" w:rsidRPr="007A05A1">
          <w:rPr>
            <w:rStyle w:val="a6"/>
            <w:lang w:val="en-US"/>
          </w:rPr>
          <w:t>slova</w:t>
        </w:r>
        <w:proofErr w:type="spellEnd"/>
        <w:r w:rsidR="007A05A1" w:rsidRPr="003208BA">
          <w:rPr>
            <w:rStyle w:val="a6"/>
          </w:rPr>
          <w:t>/36793-</w:t>
        </w:r>
        <w:proofErr w:type="spellStart"/>
        <w:r w:rsidR="007A05A1" w:rsidRPr="007A05A1">
          <w:rPr>
            <w:rStyle w:val="a6"/>
            <w:lang w:val="en-US"/>
          </w:rPr>
          <w:t>viselica</w:t>
        </w:r>
        <w:proofErr w:type="spellEnd"/>
        <w:r w:rsidR="007A05A1" w:rsidRPr="003208BA">
          <w:rPr>
            <w:rStyle w:val="a6"/>
          </w:rPr>
          <w:t>-</w:t>
        </w:r>
        <w:proofErr w:type="spellStart"/>
        <w:r w:rsidR="007A05A1" w:rsidRPr="007A05A1">
          <w:rPr>
            <w:rStyle w:val="a6"/>
            <w:lang w:val="en-US"/>
          </w:rPr>
          <w:t>slova</w:t>
        </w:r>
        <w:proofErr w:type="spellEnd"/>
        <w:r w:rsidR="007A05A1" w:rsidRPr="003208BA">
          <w:rPr>
            <w:rStyle w:val="a6"/>
          </w:rPr>
          <w:t>-3.</w:t>
        </w:r>
        <w:r w:rsidR="007A05A1" w:rsidRPr="007A05A1">
          <w:rPr>
            <w:rStyle w:val="a6"/>
            <w:lang w:val="en-US"/>
          </w:rPr>
          <w:t>html</w:t>
        </w:r>
      </w:hyperlink>
      <w:r w:rsidR="007A05A1" w:rsidRPr="003208BA">
        <w:t xml:space="preserve"> </w:t>
      </w:r>
    </w:p>
    <w:p w14:paraId="2FF64328" w14:textId="77777777" w:rsidR="007A05A1" w:rsidRDefault="007A05A1" w:rsidP="00DB67BC">
      <w:pPr>
        <w:jc w:val="center"/>
      </w:pPr>
      <w:r w:rsidRPr="004E2463">
        <w:rPr>
          <w:noProof/>
        </w:rPr>
        <w:drawing>
          <wp:inline distT="0" distB="0" distL="0" distR="0" wp14:anchorId="79194B7E" wp14:editId="5A721FDA">
            <wp:extent cx="4945380" cy="2773045"/>
            <wp:effectExtent l="0" t="0" r="7620" b="8255"/>
            <wp:docPr id="113149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4573" name=""/>
                    <pic:cNvPicPr/>
                  </pic:nvPicPr>
                  <pic:blipFill rotWithShape="1">
                    <a:blip r:embed="rId12"/>
                    <a:srcRect l="8237" r="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77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275D" w14:textId="651A7BE9" w:rsidR="003208BA" w:rsidRDefault="00DB67BC" w:rsidP="00DB67BC">
      <w:pPr>
        <w:jc w:val="center"/>
      </w:pPr>
      <w:r>
        <w:t xml:space="preserve">Рисунок 1 – </w:t>
      </w:r>
      <w:r w:rsidR="00ED4A60">
        <w:t>Скриншот и</w:t>
      </w:r>
      <w:r>
        <w:t>нтерфейс</w:t>
      </w:r>
      <w:r w:rsidR="00ED4A60">
        <w:t>а</w:t>
      </w:r>
      <w:r>
        <w:t xml:space="preserve"> игры «Виселица: Слова 3»</w:t>
      </w:r>
    </w:p>
    <w:p w14:paraId="1D9C2E73" w14:textId="77777777" w:rsidR="001B7763" w:rsidRDefault="001B7763" w:rsidP="00DB67BC">
      <w:pPr>
        <w:jc w:val="center"/>
      </w:pPr>
    </w:p>
    <w:p w14:paraId="157B1526" w14:textId="77777777" w:rsidR="007A05A1" w:rsidRDefault="007A05A1" w:rsidP="007A05A1">
      <w:r>
        <w:t>Преимущества:</w:t>
      </w:r>
    </w:p>
    <w:p w14:paraId="2DE70E73" w14:textId="77777777" w:rsidR="007A05A1" w:rsidRPr="004E2463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звука при нажатии на буквы</w:t>
      </w:r>
      <w:r w:rsidRPr="004E2463">
        <w:t>;</w:t>
      </w:r>
    </w:p>
    <w:p w14:paraId="14221BBC" w14:textId="77777777" w:rsidR="007A05A1" w:rsidRPr="006033E3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паузы</w:t>
      </w:r>
      <w:r w:rsidRPr="006033E3">
        <w:t>;</w:t>
      </w:r>
    </w:p>
    <w:p w14:paraId="7B8EB97C" w14:textId="77777777" w:rsidR="007A05A1" w:rsidRPr="0073685C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кнопки для выключения звука</w:t>
      </w:r>
      <w:r w:rsidRPr="004E2463">
        <w:t>;</w:t>
      </w:r>
    </w:p>
    <w:p w14:paraId="2D6EC11C" w14:textId="7453ECC9" w:rsidR="007A05A1" w:rsidRPr="006033E3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кнопки для нача</w:t>
      </w:r>
      <w:r w:rsidR="00D52DA4">
        <w:t>ла</w:t>
      </w:r>
      <w:r>
        <w:t xml:space="preserve"> уровня заново</w:t>
      </w:r>
      <w:r w:rsidRPr="004E2463">
        <w:t>;</w:t>
      </w:r>
    </w:p>
    <w:p w14:paraId="0CF31AC7" w14:textId="63DC1F94" w:rsidR="007A05A1" w:rsidRPr="0073685C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кнопки для возвра</w:t>
      </w:r>
      <w:r w:rsidR="00D52DA4">
        <w:t>та</w:t>
      </w:r>
      <w:r>
        <w:t xml:space="preserve"> </w:t>
      </w:r>
      <w:r w:rsidR="00D52DA4">
        <w:t>в</w:t>
      </w:r>
      <w:r>
        <w:t xml:space="preserve"> </w:t>
      </w:r>
      <w:r w:rsidR="00D52DA4">
        <w:t>г</w:t>
      </w:r>
      <w:r>
        <w:t>лавное меню</w:t>
      </w:r>
      <w:r w:rsidRPr="004E2463">
        <w:t>;</w:t>
      </w:r>
    </w:p>
    <w:p w14:paraId="65570255" w14:textId="77777777" w:rsidR="007A05A1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рейтинговой системы по количеству отгаданных букв</w:t>
      </w:r>
      <w:r w:rsidRPr="00D465FA">
        <w:t>;</w:t>
      </w:r>
    </w:p>
    <w:p w14:paraId="56016001" w14:textId="0E2B47B2" w:rsidR="007A05A1" w:rsidRPr="00744DF4" w:rsidRDefault="007A05A1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 w:rsidRPr="00744DF4">
        <w:t xml:space="preserve">наличие </w:t>
      </w:r>
      <w:r w:rsidR="00744DF4" w:rsidRPr="00744DF4">
        <w:t>ступеней сложности</w:t>
      </w:r>
      <w:r w:rsidRPr="00744DF4">
        <w:t>;</w:t>
      </w:r>
    </w:p>
    <w:p w14:paraId="06D9270B" w14:textId="6EEF419E" w:rsidR="007A05A1" w:rsidRDefault="007A05A1" w:rsidP="001C085B">
      <w:pPr>
        <w:pStyle w:val="a0"/>
        <w:keepLines w:val="0"/>
        <w:numPr>
          <w:ilvl w:val="0"/>
          <w:numId w:val="17"/>
        </w:numPr>
        <w:tabs>
          <w:tab w:val="clear" w:pos="1276"/>
        </w:tabs>
        <w:spacing w:after="160"/>
        <w:ind w:left="1321" w:hanging="357"/>
      </w:pPr>
      <w:r>
        <w:t>наличие возможности открыть одну букву.</w:t>
      </w:r>
    </w:p>
    <w:p w14:paraId="53BB788F" w14:textId="019B429D" w:rsidR="007A05A1" w:rsidRDefault="007A05A1" w:rsidP="007A05A1">
      <w:r>
        <w:t>Недостатки:</w:t>
      </w:r>
    </w:p>
    <w:p w14:paraId="5A0CDC31" w14:textId="2EB59FE2" w:rsidR="007A05A1" w:rsidRDefault="00C64AE2">
      <w:pPr>
        <w:pStyle w:val="a0"/>
        <w:keepLines w:val="0"/>
        <w:numPr>
          <w:ilvl w:val="0"/>
          <w:numId w:val="18"/>
        </w:numPr>
        <w:tabs>
          <w:tab w:val="clear" w:pos="1276"/>
        </w:tabs>
        <w:spacing w:after="160"/>
        <w:ind w:left="1321" w:hanging="357"/>
        <w:jc w:val="left"/>
      </w:pPr>
      <w:r>
        <w:t>отсутствует возможность</w:t>
      </w:r>
      <w:r w:rsidR="007A05A1">
        <w:t xml:space="preserve"> выбрать тему для загаданного слова</w:t>
      </w:r>
      <w:r w:rsidR="007A05A1" w:rsidRPr="006033E3">
        <w:t>;</w:t>
      </w:r>
    </w:p>
    <w:p w14:paraId="3A682043" w14:textId="0B83448E" w:rsidR="007A05A1" w:rsidRDefault="00C64AE2">
      <w:pPr>
        <w:pStyle w:val="a0"/>
        <w:keepLines w:val="0"/>
        <w:numPr>
          <w:ilvl w:val="0"/>
          <w:numId w:val="18"/>
        </w:numPr>
        <w:tabs>
          <w:tab w:val="clear" w:pos="1276"/>
        </w:tabs>
        <w:spacing w:after="160"/>
        <w:ind w:left="1321" w:hanging="357"/>
        <w:jc w:val="left"/>
      </w:pPr>
      <w:r>
        <w:t>отсутствует</w:t>
      </w:r>
      <w:r w:rsidR="007A05A1">
        <w:t xml:space="preserve"> возможност</w:t>
      </w:r>
      <w:r>
        <w:t>ь</w:t>
      </w:r>
      <w:r w:rsidR="007A05A1">
        <w:t xml:space="preserve"> играть двум игрокам</w:t>
      </w:r>
      <w:r w:rsidR="007A05A1" w:rsidRPr="006033E3">
        <w:t>;</w:t>
      </w:r>
    </w:p>
    <w:p w14:paraId="47AA89B9" w14:textId="734B27C4" w:rsidR="007A05A1" w:rsidRPr="00925598" w:rsidRDefault="00C64AE2">
      <w:pPr>
        <w:pStyle w:val="a0"/>
        <w:keepLines w:val="0"/>
        <w:numPr>
          <w:ilvl w:val="0"/>
          <w:numId w:val="18"/>
        </w:numPr>
        <w:tabs>
          <w:tab w:val="clear" w:pos="1276"/>
        </w:tabs>
        <w:spacing w:after="160"/>
        <w:ind w:left="1321" w:hanging="357"/>
        <w:jc w:val="left"/>
      </w:pPr>
      <w:r>
        <w:t>отсутствует</w:t>
      </w:r>
      <w:r w:rsidR="007A05A1">
        <w:t xml:space="preserve"> фонов</w:t>
      </w:r>
      <w:r>
        <w:t>ая</w:t>
      </w:r>
      <w:r w:rsidR="007A05A1">
        <w:t xml:space="preserve"> музык</w:t>
      </w:r>
      <w:r>
        <w:t>а</w:t>
      </w:r>
      <w:r w:rsidR="007A05A1" w:rsidRPr="00925598">
        <w:t>;</w:t>
      </w:r>
    </w:p>
    <w:p w14:paraId="747260CF" w14:textId="1928F74D" w:rsidR="007A05A1" w:rsidRPr="006507EF" w:rsidRDefault="00744DF4">
      <w:pPr>
        <w:pStyle w:val="a0"/>
        <w:keepLines w:val="0"/>
        <w:numPr>
          <w:ilvl w:val="0"/>
          <w:numId w:val="18"/>
        </w:numPr>
        <w:tabs>
          <w:tab w:val="clear" w:pos="1276"/>
        </w:tabs>
        <w:spacing w:after="160"/>
        <w:ind w:left="1321" w:hanging="357"/>
        <w:jc w:val="left"/>
      </w:pPr>
      <w:r w:rsidRPr="006507EF">
        <w:t>отсутству</w:t>
      </w:r>
      <w:r w:rsidR="006507EF" w:rsidRPr="006507EF">
        <w:t>ет</w:t>
      </w:r>
      <w:r w:rsidRPr="006507EF">
        <w:t xml:space="preserve"> встроенн</w:t>
      </w:r>
      <w:r w:rsidR="006507EF" w:rsidRPr="006507EF">
        <w:t>ое описание</w:t>
      </w:r>
      <w:r w:rsidR="007A05A1" w:rsidRPr="006507EF">
        <w:t xml:space="preserve"> правил игры;</w:t>
      </w:r>
    </w:p>
    <w:p w14:paraId="0D24D95E" w14:textId="30188529" w:rsidR="007A05A1" w:rsidRDefault="00C64AE2">
      <w:pPr>
        <w:pStyle w:val="a0"/>
        <w:keepLines w:val="0"/>
        <w:numPr>
          <w:ilvl w:val="0"/>
          <w:numId w:val="18"/>
        </w:numPr>
        <w:tabs>
          <w:tab w:val="clear" w:pos="1276"/>
        </w:tabs>
        <w:spacing w:after="160"/>
        <w:ind w:left="1321" w:hanging="357"/>
        <w:jc w:val="left"/>
      </w:pPr>
      <w:r>
        <w:t>отсутствует показ загаданного слова при поражении</w:t>
      </w:r>
      <w:r w:rsidR="007A05A1">
        <w:t>.</w:t>
      </w:r>
    </w:p>
    <w:p w14:paraId="27F3E4F3" w14:textId="77777777" w:rsidR="00DB67BC" w:rsidRDefault="00DB67BC" w:rsidP="00DB67BC">
      <w:pPr>
        <w:pStyle w:val="a0"/>
        <w:numPr>
          <w:ilvl w:val="0"/>
          <w:numId w:val="0"/>
        </w:numPr>
        <w:ind w:left="851"/>
      </w:pPr>
    </w:p>
    <w:p w14:paraId="3953B793" w14:textId="77777777" w:rsidR="001B7763" w:rsidRDefault="001B7763" w:rsidP="00DB67BC">
      <w:pPr>
        <w:pStyle w:val="a0"/>
        <w:numPr>
          <w:ilvl w:val="0"/>
          <w:numId w:val="0"/>
        </w:numPr>
        <w:ind w:left="851"/>
      </w:pPr>
    </w:p>
    <w:p w14:paraId="33C8FB7E" w14:textId="77777777" w:rsidR="00025A82" w:rsidRDefault="00025A82" w:rsidP="00DB67BC">
      <w:pPr>
        <w:pStyle w:val="a0"/>
        <w:numPr>
          <w:ilvl w:val="0"/>
          <w:numId w:val="0"/>
        </w:numPr>
        <w:ind w:left="851"/>
      </w:pPr>
    </w:p>
    <w:p w14:paraId="5023FF7D" w14:textId="77777777" w:rsidR="00DB67BC" w:rsidRDefault="00DB67BC">
      <w:pPr>
        <w:pStyle w:val="a0"/>
        <w:numPr>
          <w:ilvl w:val="0"/>
          <w:numId w:val="40"/>
        </w:numPr>
        <w:ind w:left="1208" w:hanging="357"/>
      </w:pPr>
      <w:r w:rsidRPr="00DB67BC">
        <w:lastRenderedPageBreak/>
        <w:t>Виселица - Угадай слово</w:t>
      </w:r>
    </w:p>
    <w:p w14:paraId="59B39B8D" w14:textId="607B7343" w:rsidR="007A05A1" w:rsidRDefault="00DB67BC" w:rsidP="00DB67BC">
      <w:pPr>
        <w:pStyle w:val="a0"/>
        <w:numPr>
          <w:ilvl w:val="0"/>
          <w:numId w:val="0"/>
        </w:numPr>
        <w:ind w:left="851"/>
      </w:pPr>
      <w:r>
        <w:t xml:space="preserve">Ссылка: </w:t>
      </w:r>
      <w:hyperlink r:id="rId13" w:history="1">
        <w:r w:rsidRPr="002F1A05">
          <w:rPr>
            <w:rStyle w:val="a6"/>
          </w:rPr>
          <w:t>https://games.pikabu.ru/game/viselitsa</w:t>
        </w:r>
      </w:hyperlink>
      <w:r w:rsidR="007A05A1">
        <w:t xml:space="preserve"> </w:t>
      </w:r>
    </w:p>
    <w:p w14:paraId="5A635719" w14:textId="77777777" w:rsidR="007A05A1" w:rsidRDefault="007A05A1" w:rsidP="00DB67BC">
      <w:pPr>
        <w:jc w:val="center"/>
      </w:pPr>
      <w:r w:rsidRPr="006033E3">
        <w:rPr>
          <w:noProof/>
        </w:rPr>
        <w:drawing>
          <wp:inline distT="0" distB="0" distL="0" distR="0" wp14:anchorId="673CCA6E" wp14:editId="222ECECE">
            <wp:extent cx="5940425" cy="4462780"/>
            <wp:effectExtent l="0" t="0" r="3175" b="0"/>
            <wp:docPr id="139192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6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62D1" w14:textId="01B0A86D" w:rsidR="00DB67BC" w:rsidRDefault="00DB67BC" w:rsidP="00DB67BC">
      <w:pPr>
        <w:jc w:val="center"/>
      </w:pPr>
      <w:r>
        <w:t xml:space="preserve">Рисунок 2 – </w:t>
      </w:r>
      <w:r w:rsidR="00ED4A60">
        <w:t>Скриншот и</w:t>
      </w:r>
      <w:r>
        <w:t>нтерфейс</w:t>
      </w:r>
      <w:r w:rsidR="00ED4A60">
        <w:t>а</w:t>
      </w:r>
      <w:r>
        <w:t xml:space="preserve"> игры «Виселица – Угадай слово»</w:t>
      </w:r>
    </w:p>
    <w:p w14:paraId="7A8B0FE5" w14:textId="77777777" w:rsidR="001B7763" w:rsidRDefault="001B7763" w:rsidP="00DB67BC">
      <w:pPr>
        <w:jc w:val="center"/>
      </w:pPr>
    </w:p>
    <w:p w14:paraId="301142FC" w14:textId="77777777" w:rsidR="007A05A1" w:rsidRDefault="007A05A1" w:rsidP="007A05A1">
      <w:r>
        <w:t>Преимущества:</w:t>
      </w:r>
    </w:p>
    <w:p w14:paraId="21437C6A" w14:textId="77777777" w:rsidR="007A05A1" w:rsidRDefault="007A05A1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наличие фоновой музыки</w:t>
      </w:r>
      <w:r w:rsidRPr="00D465FA">
        <w:rPr>
          <w:lang w:val="en-US"/>
        </w:rPr>
        <w:t>;</w:t>
      </w:r>
    </w:p>
    <w:p w14:paraId="3508B132" w14:textId="77777777" w:rsidR="007A05A1" w:rsidRDefault="007A05A1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возможность выбора темы для загаданного слова</w:t>
      </w:r>
      <w:r w:rsidRPr="006033E3">
        <w:t>;</w:t>
      </w:r>
    </w:p>
    <w:p w14:paraId="298297F8" w14:textId="5AE3AE6B" w:rsidR="007A05A1" w:rsidRPr="00D465FA" w:rsidRDefault="00C851C0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наличие</w:t>
      </w:r>
      <w:r w:rsidR="007A05A1">
        <w:t xml:space="preserve"> наград</w:t>
      </w:r>
      <w:r>
        <w:t>ы</w:t>
      </w:r>
      <w:r w:rsidR="007A05A1">
        <w:t xml:space="preserve"> за угаданное слово</w:t>
      </w:r>
      <w:r w:rsidR="007A05A1" w:rsidRPr="00925598">
        <w:t>;</w:t>
      </w:r>
    </w:p>
    <w:p w14:paraId="120CBF8A" w14:textId="77777777" w:rsidR="007A05A1" w:rsidRPr="00925598" w:rsidRDefault="007A05A1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возможность отключить отдельно звук при нажатии на буквы и музыку</w:t>
      </w:r>
      <w:r w:rsidRPr="00925598">
        <w:t>;</w:t>
      </w:r>
    </w:p>
    <w:p w14:paraId="0E1CDEB0" w14:textId="77777777" w:rsidR="007A05A1" w:rsidRPr="00D465FA" w:rsidRDefault="007A05A1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возможность сменить категорию, выйти на главное окно после пройденного уровня</w:t>
      </w:r>
      <w:r w:rsidRPr="00925598">
        <w:t>;</w:t>
      </w:r>
    </w:p>
    <w:p w14:paraId="4BAE094F" w14:textId="5B6F0309" w:rsidR="007A05A1" w:rsidRDefault="007A05A1">
      <w:pPr>
        <w:pStyle w:val="a0"/>
        <w:keepLines w:val="0"/>
        <w:numPr>
          <w:ilvl w:val="0"/>
          <w:numId w:val="19"/>
        </w:numPr>
        <w:tabs>
          <w:tab w:val="clear" w:pos="1276"/>
        </w:tabs>
        <w:ind w:left="1321" w:hanging="357"/>
        <w:jc w:val="left"/>
      </w:pPr>
      <w:r>
        <w:t>при поражении показывается загаданное слово.</w:t>
      </w:r>
    </w:p>
    <w:p w14:paraId="6EA7F935" w14:textId="77777777" w:rsidR="007A05A1" w:rsidRDefault="007A05A1" w:rsidP="007A05A1">
      <w:r>
        <w:t>Недостатки:</w:t>
      </w:r>
    </w:p>
    <w:p w14:paraId="3D105A78" w14:textId="77777777" w:rsidR="007A05A1" w:rsidRPr="006033E3" w:rsidRDefault="007A05A1">
      <w:pPr>
        <w:pStyle w:val="a0"/>
        <w:keepLines w:val="0"/>
        <w:numPr>
          <w:ilvl w:val="0"/>
          <w:numId w:val="20"/>
        </w:numPr>
        <w:tabs>
          <w:tab w:val="clear" w:pos="1276"/>
        </w:tabs>
        <w:ind w:left="1321" w:hanging="357"/>
        <w:jc w:val="left"/>
      </w:pPr>
      <w:r>
        <w:t>отсутствие паузы</w:t>
      </w:r>
      <w:r w:rsidRPr="006033E3">
        <w:t>;</w:t>
      </w:r>
    </w:p>
    <w:p w14:paraId="376B7CF2" w14:textId="77777777" w:rsidR="007A05A1" w:rsidRPr="00D465FA" w:rsidRDefault="007A05A1">
      <w:pPr>
        <w:pStyle w:val="a0"/>
        <w:keepLines w:val="0"/>
        <w:numPr>
          <w:ilvl w:val="0"/>
          <w:numId w:val="20"/>
        </w:numPr>
        <w:tabs>
          <w:tab w:val="clear" w:pos="1276"/>
        </w:tabs>
        <w:ind w:left="1321" w:hanging="357"/>
        <w:jc w:val="left"/>
        <w:rPr>
          <w:lang w:val="en-US"/>
        </w:rPr>
      </w:pPr>
      <w:r>
        <w:t>отсутствие рейтинговой системы</w:t>
      </w:r>
      <w:r w:rsidRPr="00D465FA">
        <w:rPr>
          <w:lang w:val="en-US"/>
        </w:rPr>
        <w:t>;</w:t>
      </w:r>
    </w:p>
    <w:p w14:paraId="31A5111A" w14:textId="58872FF7" w:rsidR="007A05A1" w:rsidRPr="00C64AE2" w:rsidRDefault="00C64AE2">
      <w:pPr>
        <w:pStyle w:val="a0"/>
        <w:keepLines w:val="0"/>
        <w:numPr>
          <w:ilvl w:val="0"/>
          <w:numId w:val="20"/>
        </w:numPr>
        <w:tabs>
          <w:tab w:val="clear" w:pos="1276"/>
        </w:tabs>
        <w:ind w:left="1321" w:hanging="357"/>
        <w:jc w:val="left"/>
      </w:pPr>
      <w:r>
        <w:t>отсутствие возможности</w:t>
      </w:r>
      <w:r w:rsidR="007A05A1">
        <w:t xml:space="preserve"> </w:t>
      </w:r>
      <w:r>
        <w:t>играть</w:t>
      </w:r>
      <w:r w:rsidR="007A05A1">
        <w:t xml:space="preserve"> двум игрокам</w:t>
      </w:r>
      <w:r w:rsidR="007A05A1" w:rsidRPr="00C64AE2">
        <w:t>;</w:t>
      </w:r>
    </w:p>
    <w:p w14:paraId="0251FE16" w14:textId="28CF2BE7" w:rsidR="001C085B" w:rsidRPr="006507EF" w:rsidRDefault="006507EF" w:rsidP="00025A82">
      <w:pPr>
        <w:pStyle w:val="a0"/>
        <w:keepLines w:val="0"/>
        <w:numPr>
          <w:ilvl w:val="0"/>
          <w:numId w:val="20"/>
        </w:numPr>
        <w:tabs>
          <w:tab w:val="clear" w:pos="1276"/>
        </w:tabs>
        <w:spacing w:after="160"/>
        <w:ind w:left="1321" w:hanging="357"/>
        <w:jc w:val="left"/>
      </w:pPr>
      <w:r w:rsidRPr="006507EF">
        <w:t>отсутств</w:t>
      </w:r>
      <w:r w:rsidR="00C851C0">
        <w:t>ие</w:t>
      </w:r>
      <w:r w:rsidRPr="006507EF">
        <w:t xml:space="preserve"> встроенно</w:t>
      </w:r>
      <w:r w:rsidR="00C851C0">
        <w:t>го</w:t>
      </w:r>
      <w:r w:rsidRPr="006507EF">
        <w:t xml:space="preserve"> описани</w:t>
      </w:r>
      <w:r w:rsidR="00C851C0">
        <w:t>я</w:t>
      </w:r>
      <w:r w:rsidRPr="006507EF">
        <w:t xml:space="preserve"> правил игры</w:t>
      </w:r>
      <w:r>
        <w:t>.</w:t>
      </w:r>
    </w:p>
    <w:p w14:paraId="6F24D796" w14:textId="375BB894" w:rsidR="00DB67BC" w:rsidRDefault="00DB67BC">
      <w:pPr>
        <w:pStyle w:val="a0"/>
        <w:numPr>
          <w:ilvl w:val="0"/>
          <w:numId w:val="40"/>
        </w:numPr>
        <w:ind w:left="1208" w:hanging="357"/>
      </w:pPr>
      <w:r w:rsidRPr="00DB67BC">
        <w:lastRenderedPageBreak/>
        <w:t>Виселица</w:t>
      </w:r>
    </w:p>
    <w:p w14:paraId="3A063DD1" w14:textId="102424B8" w:rsidR="007A05A1" w:rsidRPr="00DB67BC" w:rsidRDefault="00DB67BC" w:rsidP="00DB67BC">
      <w:pPr>
        <w:spacing w:before="0"/>
      </w:pPr>
      <w:r>
        <w:t xml:space="preserve">Ссылка: </w:t>
      </w:r>
      <w:hyperlink r:id="rId15" w:history="1">
        <w:r w:rsidRPr="002F1A05">
          <w:rPr>
            <w:rStyle w:val="a6"/>
            <w:lang w:val="en-US"/>
          </w:rPr>
          <w:t>https</w:t>
        </w:r>
        <w:r w:rsidRPr="00DB67BC">
          <w:rPr>
            <w:rStyle w:val="a6"/>
          </w:rPr>
          <w:t>://</w:t>
        </w:r>
        <w:r w:rsidRPr="002F1A05">
          <w:rPr>
            <w:rStyle w:val="a6"/>
            <w:lang w:val="en-US"/>
          </w:rPr>
          <w:t>hangman</w:t>
        </w:r>
        <w:r w:rsidRPr="00DB67BC">
          <w:rPr>
            <w:rStyle w:val="a6"/>
          </w:rPr>
          <w:t>-</w:t>
        </w:r>
        <w:r w:rsidRPr="002F1A05">
          <w:rPr>
            <w:rStyle w:val="a6"/>
            <w:lang w:val="en-US"/>
          </w:rPr>
          <w:t>game</w:t>
        </w:r>
        <w:r w:rsidRPr="00DB67BC">
          <w:rPr>
            <w:rStyle w:val="a6"/>
          </w:rPr>
          <w:t>.</w:t>
        </w:r>
        <w:proofErr w:type="spellStart"/>
        <w:r w:rsidRPr="002F1A05">
          <w:rPr>
            <w:rStyle w:val="a6"/>
            <w:lang w:val="en-US"/>
          </w:rPr>
          <w:t>ru</w:t>
        </w:r>
        <w:proofErr w:type="spellEnd"/>
      </w:hyperlink>
      <w:r w:rsidR="007A05A1" w:rsidRPr="00DB67BC">
        <w:t xml:space="preserve"> </w:t>
      </w:r>
    </w:p>
    <w:p w14:paraId="1C7E42A2" w14:textId="77777777" w:rsidR="007A05A1" w:rsidRDefault="007A05A1" w:rsidP="00DB67BC">
      <w:pPr>
        <w:jc w:val="center"/>
      </w:pPr>
      <w:r w:rsidRPr="00925598">
        <w:rPr>
          <w:noProof/>
          <w:lang w:val="en-US"/>
        </w:rPr>
        <w:drawing>
          <wp:inline distT="0" distB="0" distL="0" distR="0" wp14:anchorId="78C07D70" wp14:editId="0B993245">
            <wp:extent cx="5940425" cy="2931795"/>
            <wp:effectExtent l="0" t="0" r="3175" b="1905"/>
            <wp:docPr id="189165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1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30B" w14:textId="0EAB930E" w:rsidR="00DB67BC" w:rsidRPr="00DB67BC" w:rsidRDefault="00DB67BC" w:rsidP="00DB67BC">
      <w:pPr>
        <w:jc w:val="center"/>
      </w:pPr>
      <w:r>
        <w:t xml:space="preserve">Рисунок 3 – </w:t>
      </w:r>
      <w:r w:rsidR="00ED4A60">
        <w:t>Скриншот и</w:t>
      </w:r>
      <w:r>
        <w:t>нтерфейс</w:t>
      </w:r>
      <w:r w:rsidR="00ED4A60">
        <w:t>а</w:t>
      </w:r>
      <w:r>
        <w:t xml:space="preserve"> игры «Виселица»</w:t>
      </w:r>
    </w:p>
    <w:p w14:paraId="32CF142C" w14:textId="77777777" w:rsidR="007A05A1" w:rsidRDefault="007A05A1" w:rsidP="007A05A1">
      <w:r>
        <w:t>Преимущества:</w:t>
      </w:r>
    </w:p>
    <w:p w14:paraId="4D45B539" w14:textId="77777777" w:rsidR="007A05A1" w:rsidRDefault="007A05A1">
      <w:pPr>
        <w:pStyle w:val="a0"/>
        <w:keepLines w:val="0"/>
        <w:numPr>
          <w:ilvl w:val="0"/>
          <w:numId w:val="21"/>
        </w:numPr>
        <w:tabs>
          <w:tab w:val="clear" w:pos="1276"/>
        </w:tabs>
        <w:ind w:left="1321" w:hanging="357"/>
        <w:jc w:val="left"/>
      </w:pPr>
      <w:r>
        <w:t>возможность играть как одному, так и вдвоём по очереди</w:t>
      </w:r>
      <w:r w:rsidRPr="00925598">
        <w:t>;</w:t>
      </w:r>
    </w:p>
    <w:p w14:paraId="0646325D" w14:textId="77777777" w:rsidR="007A05A1" w:rsidRPr="00D465FA" w:rsidRDefault="007A05A1">
      <w:pPr>
        <w:pStyle w:val="a0"/>
        <w:keepLines w:val="0"/>
        <w:numPr>
          <w:ilvl w:val="0"/>
          <w:numId w:val="21"/>
        </w:numPr>
        <w:tabs>
          <w:tab w:val="clear" w:pos="1276"/>
        </w:tabs>
        <w:ind w:left="1321" w:hanging="357"/>
        <w:jc w:val="left"/>
      </w:pPr>
      <w:r>
        <w:t>возможность выбрать тему для загаданного слова</w:t>
      </w:r>
      <w:r w:rsidRPr="00925598">
        <w:t>;</w:t>
      </w:r>
    </w:p>
    <w:p w14:paraId="4E06C76A" w14:textId="77777777" w:rsidR="007A05A1" w:rsidRDefault="007A05A1">
      <w:pPr>
        <w:pStyle w:val="a0"/>
        <w:keepLines w:val="0"/>
        <w:numPr>
          <w:ilvl w:val="0"/>
          <w:numId w:val="21"/>
        </w:numPr>
        <w:tabs>
          <w:tab w:val="clear" w:pos="1276"/>
        </w:tabs>
        <w:ind w:left="1321" w:hanging="357"/>
        <w:jc w:val="left"/>
      </w:pPr>
      <w:r>
        <w:t>возможность выбора темы: светлая и тёмная</w:t>
      </w:r>
      <w:r w:rsidRPr="00D465FA">
        <w:t>;</w:t>
      </w:r>
    </w:p>
    <w:p w14:paraId="793EEA01" w14:textId="60428259" w:rsidR="007A05A1" w:rsidRDefault="006507EF" w:rsidP="001C085B">
      <w:pPr>
        <w:pStyle w:val="a0"/>
        <w:keepLines w:val="0"/>
        <w:numPr>
          <w:ilvl w:val="0"/>
          <w:numId w:val="21"/>
        </w:numPr>
        <w:tabs>
          <w:tab w:val="clear" w:pos="1276"/>
        </w:tabs>
        <w:ind w:left="1321" w:hanging="357"/>
        <w:jc w:val="left"/>
      </w:pPr>
      <w:r w:rsidRPr="006507EF">
        <w:t>наличие встроенного описания правил игры</w:t>
      </w:r>
      <w:r w:rsidR="007A05A1" w:rsidRPr="006507EF">
        <w:t>.</w:t>
      </w:r>
    </w:p>
    <w:p w14:paraId="7DA4262A" w14:textId="77777777" w:rsidR="007A05A1" w:rsidRDefault="007A05A1" w:rsidP="007A05A1">
      <w:r>
        <w:t>Недостатки:</w:t>
      </w:r>
    </w:p>
    <w:p w14:paraId="1D591890" w14:textId="77777777" w:rsidR="007A05A1" w:rsidRPr="00925598" w:rsidRDefault="007A05A1">
      <w:pPr>
        <w:pStyle w:val="a0"/>
        <w:keepLines w:val="0"/>
        <w:numPr>
          <w:ilvl w:val="0"/>
          <w:numId w:val="22"/>
        </w:numPr>
        <w:tabs>
          <w:tab w:val="clear" w:pos="1276"/>
        </w:tabs>
        <w:ind w:left="1321" w:hanging="357"/>
        <w:jc w:val="left"/>
      </w:pPr>
      <w:r>
        <w:t>отсутствие паузы</w:t>
      </w:r>
      <w:r w:rsidRPr="00925598">
        <w:t>;</w:t>
      </w:r>
    </w:p>
    <w:p w14:paraId="7E10172A" w14:textId="77777777" w:rsidR="007A05A1" w:rsidRDefault="007A05A1">
      <w:pPr>
        <w:pStyle w:val="a0"/>
        <w:keepLines w:val="0"/>
        <w:numPr>
          <w:ilvl w:val="0"/>
          <w:numId w:val="22"/>
        </w:numPr>
        <w:tabs>
          <w:tab w:val="clear" w:pos="1276"/>
        </w:tabs>
        <w:ind w:left="1321" w:hanging="357"/>
        <w:jc w:val="left"/>
      </w:pPr>
      <w:r>
        <w:t>отсутствие фоновой музыки</w:t>
      </w:r>
      <w:r w:rsidRPr="00D465FA">
        <w:rPr>
          <w:lang w:val="en-US"/>
        </w:rPr>
        <w:t>;</w:t>
      </w:r>
    </w:p>
    <w:p w14:paraId="4A5591B4" w14:textId="77777777" w:rsidR="007A05A1" w:rsidRPr="00925598" w:rsidRDefault="007A05A1">
      <w:pPr>
        <w:pStyle w:val="a0"/>
        <w:keepLines w:val="0"/>
        <w:numPr>
          <w:ilvl w:val="0"/>
          <w:numId w:val="22"/>
        </w:numPr>
        <w:tabs>
          <w:tab w:val="clear" w:pos="1276"/>
        </w:tabs>
        <w:ind w:left="1321" w:hanging="357"/>
        <w:jc w:val="left"/>
      </w:pPr>
      <w:r>
        <w:t>при поражении не показывается загаданное слово</w:t>
      </w:r>
      <w:r w:rsidRPr="00925598">
        <w:t>;</w:t>
      </w:r>
    </w:p>
    <w:p w14:paraId="078376A3" w14:textId="10A6D4A8" w:rsidR="001C085B" w:rsidRPr="001C085B" w:rsidRDefault="007A05A1" w:rsidP="001C085B">
      <w:pPr>
        <w:pStyle w:val="a0"/>
        <w:keepLines w:val="0"/>
        <w:numPr>
          <w:ilvl w:val="0"/>
          <w:numId w:val="22"/>
        </w:numPr>
        <w:tabs>
          <w:tab w:val="clear" w:pos="1276"/>
        </w:tabs>
        <w:spacing w:after="240"/>
        <w:ind w:left="1321" w:hanging="357"/>
        <w:jc w:val="left"/>
        <w:rPr>
          <w:lang w:val="en-US"/>
        </w:rPr>
      </w:pPr>
      <w:r>
        <w:t>отсутствие подсказок.</w:t>
      </w:r>
    </w:p>
    <w:p w14:paraId="2C8D386E" w14:textId="64FA9478" w:rsidR="006507EF" w:rsidRDefault="006507EF" w:rsidP="00C851C0">
      <w:pPr>
        <w:spacing w:before="0"/>
      </w:pPr>
      <w:r w:rsidRPr="006507EF">
        <w:t xml:space="preserve">Анализ существующих аналогов игры «Виселица» показывает, что ни один из рассмотренных </w:t>
      </w:r>
      <w:r>
        <w:t>аналогов</w:t>
      </w:r>
      <w:r w:rsidRPr="006507EF">
        <w:t xml:space="preserve"> не обладает полным набором функций, обеспечивающих максимальное удобство и вовлечённость пользователя. Каждый из аналогов имеет как сильные стороны, так и существенные недостатки.</w:t>
      </w:r>
      <w:r w:rsidR="00FD5559">
        <w:t xml:space="preserve"> В разработке игры «Виселица» необходимо учесть и реализовать встроенное окно с правилами игры, отображение слова на экране при поражении, функцию подска</w:t>
      </w:r>
      <w:r w:rsidR="007D3029">
        <w:t>зки</w:t>
      </w:r>
      <w:r w:rsidR="00FD5559">
        <w:t>,</w:t>
      </w:r>
      <w:r w:rsidR="007D3029">
        <w:t xml:space="preserve"> возможность выхода в главное меню.</w:t>
      </w:r>
      <w:r w:rsidR="00FD5559">
        <w:t xml:space="preserve"> </w:t>
      </w:r>
    </w:p>
    <w:p w14:paraId="092F632B" w14:textId="6B5C7B5B" w:rsidR="00E61B22" w:rsidRDefault="00E61B22" w:rsidP="00E61B22">
      <w:pPr>
        <w:pStyle w:val="1"/>
        <w:rPr>
          <w:lang w:val="en-US"/>
        </w:rPr>
      </w:pPr>
      <w:bookmarkStart w:id="16" w:name="_Toc230697238"/>
      <w:r>
        <w:lastRenderedPageBreak/>
        <w:t>Требования к результатам разработки</w:t>
      </w:r>
      <w:bookmarkEnd w:id="16"/>
    </w:p>
    <w:p w14:paraId="566F9EED" w14:textId="1E03265F" w:rsidR="00B8654C" w:rsidRPr="00DB6C82" w:rsidRDefault="00B8654C" w:rsidP="007A05A1">
      <w:r>
        <w:t>Результаты настоящей разработки должны соответствовать требованиям, котор</w:t>
      </w:r>
      <w:r w:rsidR="00DD12D8">
        <w:t>ы</w:t>
      </w:r>
      <w:r>
        <w:t>е содержится в настоящем разделе</w:t>
      </w:r>
      <w:r w:rsidR="007A05A1" w:rsidRPr="007A05A1">
        <w:t>.</w:t>
      </w:r>
    </w:p>
    <w:p w14:paraId="2D74C621" w14:textId="383BB18D" w:rsidR="00B8654C" w:rsidRPr="007A05A1" w:rsidRDefault="001D3FB1" w:rsidP="007A05A1">
      <w:pPr>
        <w:pStyle w:val="2"/>
        <w:rPr>
          <w:lang w:val="en-US"/>
        </w:rPr>
      </w:pPr>
      <w:bookmarkStart w:id="17" w:name="_Toc230697239"/>
      <w:r>
        <w:t>Правила игры</w:t>
      </w:r>
      <w:bookmarkEnd w:id="17"/>
    </w:p>
    <w:p w14:paraId="73E1A66B" w14:textId="214A1297" w:rsidR="00B8654C" w:rsidRDefault="00B8654C" w:rsidP="007D3029">
      <w:r>
        <w:t>Цель игры</w:t>
      </w:r>
      <w:r w:rsidR="007A05A1">
        <w:t xml:space="preserve">: </w:t>
      </w:r>
      <w:r w:rsidR="00C851C0">
        <w:t>у</w:t>
      </w:r>
      <w:r w:rsidR="007A05A1">
        <w:t>гадать загаданное компьютером слово, открывая буквы русского алфавита, до того</w:t>
      </w:r>
      <w:r w:rsidR="00C851C0">
        <w:t>,</w:t>
      </w:r>
      <w:r w:rsidR="007A05A1">
        <w:t xml:space="preserve"> как будет полностью нарисована виселица.</w:t>
      </w:r>
    </w:p>
    <w:p w14:paraId="23FEE4A7" w14:textId="77777777" w:rsidR="00B35404" w:rsidRDefault="008C24B5" w:rsidP="007F154D">
      <w:pPr>
        <w:spacing w:before="0"/>
      </w:pPr>
      <w:r>
        <w:t xml:space="preserve">При выборе пункта «Начать игру» в главном меню компьютер автоматически выбирает случайное слово из файла </w:t>
      </w:r>
      <w:r>
        <w:rPr>
          <w:lang w:val="en-US"/>
        </w:rPr>
        <w:t>words</w:t>
      </w:r>
      <w:r w:rsidRPr="008C24B5">
        <w:t>.</w:t>
      </w:r>
      <w:r>
        <w:rPr>
          <w:lang w:val="en-US"/>
        </w:rPr>
        <w:t>txt</w:t>
      </w:r>
      <w:r w:rsidR="00B35404">
        <w:t xml:space="preserve">. </w:t>
      </w:r>
      <w:r>
        <w:t>Игрок видит на экране количество букв в слове, представленное символами подчёркивания «_» с пробелами между ними для улучшения читаемости</w:t>
      </w:r>
      <w:r w:rsidR="00B35404">
        <w:t xml:space="preserve">. </w:t>
      </w:r>
      <w:r>
        <w:t>Ниже отображается текущее состояние виселицы</w:t>
      </w:r>
      <w:r w:rsidR="00B35404">
        <w:t xml:space="preserve">. </w:t>
      </w:r>
      <w:r>
        <w:t>В нижней части экрана представлена виртуальная клавиатура с 33 кнопками, соответствующими буквами русского алфавита</w:t>
      </w:r>
      <w:r w:rsidR="00B35404">
        <w:t xml:space="preserve">. </w:t>
      </w:r>
      <w:r>
        <w:t>Игрок выбирает букву, нажимая левой кнопкой мыши на соответствующую кнопку клавиатуры</w:t>
      </w:r>
      <w:r w:rsidR="00B35404">
        <w:t xml:space="preserve">. </w:t>
      </w:r>
    </w:p>
    <w:p w14:paraId="0F56F991" w14:textId="0A637151" w:rsidR="008C24B5" w:rsidRDefault="008C24B5" w:rsidP="007F154D">
      <w:pPr>
        <w:spacing w:before="0"/>
      </w:pPr>
      <w:r>
        <w:t>Если выбранная буква присутствует в загаданном слове:</w:t>
      </w:r>
    </w:p>
    <w:p w14:paraId="395AFC1D" w14:textId="475FFA9F" w:rsidR="008C24B5" w:rsidRDefault="00C64AE2">
      <w:pPr>
        <w:pStyle w:val="a0"/>
        <w:numPr>
          <w:ilvl w:val="0"/>
          <w:numId w:val="23"/>
        </w:numPr>
        <w:ind w:left="0" w:firstLine="964"/>
      </w:pPr>
      <w:r>
        <w:t>б</w:t>
      </w:r>
      <w:r w:rsidR="008C24B5">
        <w:t>уква открывается во всех позициях, где она встречается в слове</w:t>
      </w:r>
      <w:r w:rsidR="00B35404" w:rsidRPr="00B35404">
        <w:t>;</w:t>
      </w:r>
    </w:p>
    <w:p w14:paraId="549E2C91" w14:textId="53461D4F" w:rsidR="008C24B5" w:rsidRDefault="00C64AE2">
      <w:pPr>
        <w:pStyle w:val="a0"/>
        <w:numPr>
          <w:ilvl w:val="0"/>
          <w:numId w:val="23"/>
        </w:numPr>
        <w:ind w:left="0" w:firstLine="964"/>
      </w:pPr>
      <w:r>
        <w:t>к</w:t>
      </w:r>
      <w:r w:rsidR="008C24B5">
        <w:t>нопка буквы окрашивается светло-зелёный цвет и становится неактивной</w:t>
      </w:r>
      <w:r w:rsidR="00B35404" w:rsidRPr="00B35404">
        <w:t>;</w:t>
      </w:r>
    </w:p>
    <w:p w14:paraId="79885FBB" w14:textId="66B1E92A" w:rsidR="008C24B5" w:rsidRDefault="00C64AE2">
      <w:pPr>
        <w:pStyle w:val="a0"/>
        <w:numPr>
          <w:ilvl w:val="0"/>
          <w:numId w:val="23"/>
        </w:numPr>
        <w:ind w:left="0" w:firstLine="964"/>
      </w:pPr>
      <w:r>
        <w:t>к</w:t>
      </w:r>
      <w:r w:rsidR="008C24B5">
        <w:t>оличество попыток не уменьшается</w:t>
      </w:r>
      <w:r w:rsidR="00B35404">
        <w:rPr>
          <w:lang w:val="en-US"/>
        </w:rPr>
        <w:t>.</w:t>
      </w:r>
    </w:p>
    <w:p w14:paraId="7604DE19" w14:textId="43AC4EC8" w:rsidR="008C24B5" w:rsidRDefault="008C24B5" w:rsidP="007F154D">
      <w:pPr>
        <w:spacing w:before="0"/>
      </w:pPr>
      <w:r>
        <w:t>Если выбранная буква отсутствует в загаданном слове:</w:t>
      </w:r>
    </w:p>
    <w:p w14:paraId="5DA84E18" w14:textId="1C0F5D8C" w:rsidR="008C24B5" w:rsidRPr="00B35404" w:rsidRDefault="00C64AE2">
      <w:pPr>
        <w:pStyle w:val="a0"/>
        <w:numPr>
          <w:ilvl w:val="0"/>
          <w:numId w:val="24"/>
        </w:numPr>
        <w:ind w:left="0" w:firstLine="964"/>
      </w:pPr>
      <w:r>
        <w:t>к</w:t>
      </w:r>
      <w:r w:rsidR="008C24B5">
        <w:t>оличество ошибок увеличивается на 1</w:t>
      </w:r>
      <w:r w:rsidR="00B35404" w:rsidRPr="00B35404">
        <w:t>;</w:t>
      </w:r>
    </w:p>
    <w:p w14:paraId="1775B9D8" w14:textId="3B051758" w:rsidR="008C24B5" w:rsidRPr="00B35404" w:rsidRDefault="00C64AE2">
      <w:pPr>
        <w:pStyle w:val="a0"/>
        <w:numPr>
          <w:ilvl w:val="0"/>
          <w:numId w:val="24"/>
        </w:numPr>
        <w:ind w:left="0" w:firstLine="964"/>
      </w:pPr>
      <w:r>
        <w:t>к</w:t>
      </w:r>
      <w:r w:rsidR="008C24B5">
        <w:t>нопка буквы окрашивается в светло-красный цвет и становится неактивной</w:t>
      </w:r>
      <w:r w:rsidR="00B35404" w:rsidRPr="00B35404">
        <w:t>;</w:t>
      </w:r>
    </w:p>
    <w:p w14:paraId="6B7AADB2" w14:textId="108446CF" w:rsidR="008C24B5" w:rsidRPr="00B35404" w:rsidRDefault="00C64AE2">
      <w:pPr>
        <w:pStyle w:val="a0"/>
        <w:numPr>
          <w:ilvl w:val="0"/>
          <w:numId w:val="24"/>
        </w:numPr>
        <w:ind w:left="0" w:firstLine="964"/>
        <w:rPr>
          <w:lang w:val="en-US"/>
        </w:rPr>
      </w:pPr>
      <w:r>
        <w:t>о</w:t>
      </w:r>
      <w:r w:rsidR="008C24B5">
        <w:t>тображается следующая стадия виселицы</w:t>
      </w:r>
      <w:r w:rsidR="00B35404" w:rsidRPr="00B35404">
        <w:rPr>
          <w:lang w:val="en-US"/>
        </w:rPr>
        <w:t>.</w:t>
      </w:r>
    </w:p>
    <w:p w14:paraId="5F33C306" w14:textId="5C337DE9" w:rsidR="008C24B5" w:rsidRPr="008C24B5" w:rsidRDefault="008C24B5" w:rsidP="007F154D">
      <w:pPr>
        <w:spacing w:before="0"/>
      </w:pPr>
      <w:r>
        <w:t>После каждого хода автоматически проверяется условие победы или поражения</w:t>
      </w:r>
      <w:r w:rsidR="00B35404" w:rsidRPr="00B35404">
        <w:t>.</w:t>
      </w:r>
    </w:p>
    <w:p w14:paraId="1FF801BD" w14:textId="703FD74C" w:rsidR="008C24B5" w:rsidRDefault="00B35404" w:rsidP="007F154D">
      <w:pPr>
        <w:spacing w:before="0"/>
      </w:pPr>
      <w:r>
        <w:t>Условие п</w:t>
      </w:r>
      <w:r w:rsidR="00B8654C">
        <w:t>обед</w:t>
      </w:r>
      <w:r>
        <w:t>ы</w:t>
      </w:r>
      <w:r w:rsidR="008C24B5">
        <w:t>:</w:t>
      </w:r>
      <w:r>
        <w:t xml:space="preserve"> </w:t>
      </w:r>
      <w:r w:rsidR="007F154D">
        <w:t>и</w:t>
      </w:r>
      <w:r w:rsidR="008C24B5">
        <w:t>грок угадывает все буквы слова до исчерпания 6 попыток.</w:t>
      </w:r>
      <w:r w:rsidR="007F154D">
        <w:t xml:space="preserve"> </w:t>
      </w:r>
      <w:r w:rsidR="008C24B5">
        <w:t>При победе игроку начисляется 10 монет, отображается экран результата с сообщением «Победа!» и предложением начать новую игру или вернуться в меню.</w:t>
      </w:r>
    </w:p>
    <w:p w14:paraId="1A12A306" w14:textId="31B7E527" w:rsidR="008C24B5" w:rsidRDefault="00B35404" w:rsidP="007F154D">
      <w:pPr>
        <w:spacing w:before="0"/>
      </w:pPr>
      <w:r>
        <w:t>Условие п</w:t>
      </w:r>
      <w:r w:rsidR="00B8654C">
        <w:t>роигрыш</w:t>
      </w:r>
      <w:r>
        <w:t>а</w:t>
      </w:r>
      <w:r w:rsidR="008C24B5">
        <w:t>:</w:t>
      </w:r>
      <w:r>
        <w:t xml:space="preserve"> </w:t>
      </w:r>
      <w:r w:rsidR="007F154D">
        <w:t>и</w:t>
      </w:r>
      <w:r w:rsidR="008C24B5">
        <w:t>грок исчерпывает все  6 попыток, не угадав слово полностью. При 6-ой ошибке отображается полная виселица с фигуркой человека. Отображается экран результата с сообщением «Поражение», загаданным словом и предложением начать новую игру или вернуться в меню.</w:t>
      </w:r>
    </w:p>
    <w:p w14:paraId="64E7D8CB" w14:textId="1E1623F3" w:rsidR="00B8654C" w:rsidRPr="00B8654C" w:rsidRDefault="008C24B5" w:rsidP="007F154D">
      <w:pPr>
        <w:spacing w:before="0"/>
      </w:pPr>
      <w:r>
        <w:t>Игрок может использовать неограниченное количество попыток подсказки при наличии достаточного количества монет</w:t>
      </w:r>
      <w:r w:rsidR="00B35404">
        <w:t xml:space="preserve">. </w:t>
      </w:r>
      <w:r>
        <w:t>Стоимость одной подсказки: 5 монет</w:t>
      </w:r>
      <w:r w:rsidR="00B35404">
        <w:t xml:space="preserve">. </w:t>
      </w:r>
      <w:r>
        <w:t>Подсказка открывает одну случайную букву из еще не отгаданных</w:t>
      </w:r>
      <w:r w:rsidR="00B35404">
        <w:t xml:space="preserve">. </w:t>
      </w:r>
      <w:r>
        <w:t>Открытая подсказкой буква выделяется светло-голубым цветом</w:t>
      </w:r>
      <w:r w:rsidR="00B35404">
        <w:t xml:space="preserve">. </w:t>
      </w:r>
      <w:r>
        <w:t>Кнопка подсказки недоступна при количестве монет менее 5</w:t>
      </w:r>
      <w:r w:rsidR="00B35404">
        <w:t xml:space="preserve">. </w:t>
      </w:r>
      <w:r>
        <w:t xml:space="preserve">Игрок может вернуться в </w:t>
      </w:r>
      <w:r>
        <w:lastRenderedPageBreak/>
        <w:t>главное меню в любой момент игры, нажав кнопку «</w:t>
      </w:r>
      <w:r w:rsidRPr="008C24B5">
        <w:t>←</w:t>
      </w:r>
      <w:r>
        <w:t>» в левом верхнем углу</w:t>
      </w:r>
      <w:r w:rsidR="00B35404">
        <w:t xml:space="preserve">. </w:t>
      </w:r>
      <w:r>
        <w:t>Прогресс сохраняется автоматически после каждой операции с монетами</w:t>
      </w:r>
      <w:r w:rsidR="00B35404">
        <w:t>.</w:t>
      </w:r>
    </w:p>
    <w:p w14:paraId="00EA1178" w14:textId="5B597A09" w:rsidR="001D3FB1" w:rsidRDefault="00AA50F6" w:rsidP="00AA50F6">
      <w:pPr>
        <w:pStyle w:val="2"/>
      </w:pPr>
      <w:bookmarkStart w:id="18" w:name="_Toc230697240"/>
      <w:r>
        <w:t>Требования к функциям</w:t>
      </w:r>
      <w:bookmarkEnd w:id="18"/>
    </w:p>
    <w:p w14:paraId="465ADE76" w14:textId="70C8F222" w:rsidR="00B8654C" w:rsidRDefault="00B8654C" w:rsidP="007D3029">
      <w:r>
        <w:t xml:space="preserve">В данном документе предъявляются следующие требования к функциям: </w:t>
      </w:r>
    </w:p>
    <w:p w14:paraId="16D726E3" w14:textId="49B7BB16" w:rsidR="00DB6C82" w:rsidRDefault="00C41311" w:rsidP="00C41311">
      <w:pPr>
        <w:pStyle w:val="a0"/>
        <w:numPr>
          <w:ilvl w:val="0"/>
          <w:numId w:val="0"/>
        </w:numPr>
        <w:ind w:left="851"/>
      </w:pPr>
      <w:r>
        <w:t>Требования к функциям г</w:t>
      </w:r>
      <w:r w:rsidR="00DB6C82">
        <w:t>лавно</w:t>
      </w:r>
      <w:r>
        <w:t>го</w:t>
      </w:r>
      <w:r w:rsidR="00DB6C82">
        <w:t xml:space="preserve"> меню</w:t>
      </w:r>
      <w:r w:rsidR="0018609B">
        <w:t xml:space="preserve"> (см. Рисунок 4)</w:t>
      </w:r>
      <w:r>
        <w:t>:</w:t>
      </w:r>
    </w:p>
    <w:p w14:paraId="15560DC0" w14:textId="397B1C5A" w:rsidR="00DB6C82" w:rsidRPr="00B849F7" w:rsidRDefault="00C64AE2">
      <w:pPr>
        <w:pStyle w:val="a0"/>
        <w:numPr>
          <w:ilvl w:val="0"/>
          <w:numId w:val="25"/>
        </w:numPr>
        <w:ind w:left="0" w:firstLine="964"/>
      </w:pPr>
      <w:r>
        <w:t>к</w:t>
      </w:r>
      <w:r w:rsidR="00DB6C82">
        <w:t>нопка «</w:t>
      </w:r>
      <w:r w:rsidR="0018609B">
        <w:t>Начать игру</w:t>
      </w:r>
      <w:r w:rsidR="00DB6C82">
        <w:t xml:space="preserve">» - переход к игровому </w:t>
      </w:r>
      <w:r w:rsidR="00C41311">
        <w:t>окну</w:t>
      </w:r>
      <w:r w:rsidR="00DB6C82">
        <w:t xml:space="preserve"> с загрузкой нового случайного слова</w:t>
      </w:r>
      <w:r w:rsidR="00B849F7" w:rsidRPr="00B849F7">
        <w:t>;</w:t>
      </w:r>
    </w:p>
    <w:p w14:paraId="428945B6" w14:textId="0DD6D9FD" w:rsidR="00C41311" w:rsidRDefault="00C64AE2">
      <w:pPr>
        <w:pStyle w:val="a0"/>
        <w:numPr>
          <w:ilvl w:val="0"/>
          <w:numId w:val="25"/>
        </w:numPr>
        <w:ind w:left="0" w:firstLine="964"/>
      </w:pPr>
      <w:r>
        <w:t>к</w:t>
      </w:r>
      <w:r w:rsidR="00DB6C82">
        <w:t xml:space="preserve">нопка «Правила» - переход к </w:t>
      </w:r>
      <w:r w:rsidR="00C41311">
        <w:t>окну</w:t>
      </w:r>
      <w:r w:rsidR="00DB6C82">
        <w:t xml:space="preserve"> с правилами игры</w:t>
      </w:r>
      <w:r w:rsidR="00B849F7" w:rsidRPr="00B849F7">
        <w:t>.</w:t>
      </w:r>
    </w:p>
    <w:p w14:paraId="4AF3A6DA" w14:textId="7A903BA0" w:rsidR="00DB6C82" w:rsidRDefault="00C41311" w:rsidP="00C41311">
      <w:pPr>
        <w:spacing w:before="0"/>
      </w:pPr>
      <w:r>
        <w:t>Требования к функциям о</w:t>
      </w:r>
      <w:r w:rsidR="00DB6C82">
        <w:t>кн</w:t>
      </w:r>
      <w:r>
        <w:t>а</w:t>
      </w:r>
      <w:r w:rsidR="00DB6C82">
        <w:t xml:space="preserve"> с правилами</w:t>
      </w:r>
      <w:r w:rsidR="0018609B">
        <w:t xml:space="preserve"> (см. Рисунок 8)</w:t>
      </w:r>
      <w:r w:rsidR="00DB6C82">
        <w:t>:</w:t>
      </w:r>
    </w:p>
    <w:p w14:paraId="1DF3E5C7" w14:textId="3DFB6BFF" w:rsidR="00DB6C82" w:rsidRPr="00B849F7" w:rsidRDefault="00C64AE2">
      <w:pPr>
        <w:pStyle w:val="a0"/>
        <w:numPr>
          <w:ilvl w:val="0"/>
          <w:numId w:val="26"/>
        </w:numPr>
        <w:ind w:left="0" w:firstLine="964"/>
      </w:pPr>
      <w:r>
        <w:t>к</w:t>
      </w:r>
      <w:r w:rsidR="00DB6C82">
        <w:t>нопка «</w:t>
      </w:r>
      <w:r w:rsidR="00DB6C82" w:rsidRPr="00DB6C82">
        <w:t>←</w:t>
      </w:r>
      <w:r w:rsidR="00DB6C82">
        <w:t>» в левом верхнем углу для возврата в главное меню</w:t>
      </w:r>
      <w:r w:rsidR="00B849F7" w:rsidRPr="00B849F7">
        <w:t>;</w:t>
      </w:r>
    </w:p>
    <w:p w14:paraId="2721A417" w14:textId="2D948E2B" w:rsidR="00DB6C82" w:rsidRDefault="00C64AE2">
      <w:pPr>
        <w:pStyle w:val="a0"/>
        <w:numPr>
          <w:ilvl w:val="0"/>
          <w:numId w:val="26"/>
        </w:numPr>
        <w:ind w:left="0" w:firstLine="964"/>
      </w:pPr>
      <w:r>
        <w:t>п</w:t>
      </w:r>
      <w:r w:rsidR="005A593A">
        <w:t>ользователь может ознакомиться с правилами игры</w:t>
      </w:r>
      <w:r w:rsidR="00C41311" w:rsidRPr="00C41311">
        <w:t>.</w:t>
      </w:r>
    </w:p>
    <w:p w14:paraId="4195AB96" w14:textId="3E2CA3DC" w:rsidR="00DB6C82" w:rsidRDefault="00C41311" w:rsidP="00C41311">
      <w:pPr>
        <w:pStyle w:val="a0"/>
        <w:numPr>
          <w:ilvl w:val="0"/>
          <w:numId w:val="0"/>
        </w:numPr>
        <w:ind w:firstLine="851"/>
      </w:pPr>
      <w:r>
        <w:t>Тре</w:t>
      </w:r>
      <w:r w:rsidR="00C64AE2">
        <w:t>б</w:t>
      </w:r>
      <w:r>
        <w:t>ования к функциям и</w:t>
      </w:r>
      <w:r w:rsidR="00DB6C82">
        <w:t>грово</w:t>
      </w:r>
      <w:r>
        <w:t>го</w:t>
      </w:r>
      <w:r w:rsidR="00DB6C82">
        <w:t xml:space="preserve"> </w:t>
      </w:r>
      <w:r>
        <w:t>окна</w:t>
      </w:r>
      <w:r w:rsidR="0018609B">
        <w:t xml:space="preserve"> (см. Рисунок 5)</w:t>
      </w:r>
      <w:r w:rsidR="00DB6C82">
        <w:t>:</w:t>
      </w:r>
    </w:p>
    <w:p w14:paraId="5CFE810E" w14:textId="4C61B322" w:rsidR="00DB6C82" w:rsidRPr="00B849F7" w:rsidRDefault="00C64AE2">
      <w:pPr>
        <w:pStyle w:val="a0"/>
        <w:numPr>
          <w:ilvl w:val="0"/>
          <w:numId w:val="27"/>
        </w:numPr>
        <w:ind w:left="0" w:firstLine="964"/>
      </w:pPr>
      <w:r>
        <w:t>к</w:t>
      </w:r>
      <w:r w:rsidR="005A593A">
        <w:t>нопка «</w:t>
      </w:r>
      <w:r w:rsidR="005A593A" w:rsidRPr="00DB6C82">
        <w:t>←</w:t>
      </w:r>
      <w:r w:rsidR="005A593A">
        <w:t>» - возврат</w:t>
      </w:r>
      <w:r w:rsidR="00DB6C82">
        <w:t xml:space="preserve"> в главное меню без сохранения прогресса текущей игры</w:t>
      </w:r>
      <w:r w:rsidR="00B849F7" w:rsidRPr="00B849F7">
        <w:t>;</w:t>
      </w:r>
    </w:p>
    <w:p w14:paraId="3042D25D" w14:textId="434D39C1" w:rsidR="00DB6C82" w:rsidRDefault="00C64AE2">
      <w:pPr>
        <w:pStyle w:val="a0"/>
        <w:numPr>
          <w:ilvl w:val="0"/>
          <w:numId w:val="27"/>
        </w:numPr>
        <w:ind w:left="0" w:firstLine="964"/>
      </w:pPr>
      <w:r>
        <w:t>п</w:t>
      </w:r>
      <w:r w:rsidR="005A593A">
        <w:t>ользователь может ознакомиться с состоянием текущего слова</w:t>
      </w:r>
      <w:r w:rsidR="00C41311" w:rsidRPr="00C41311">
        <w:t>;</w:t>
      </w:r>
    </w:p>
    <w:p w14:paraId="7DC4A66D" w14:textId="0D16828B" w:rsidR="00DB6C82" w:rsidRPr="009C0C61" w:rsidRDefault="00C64AE2">
      <w:pPr>
        <w:pStyle w:val="a0"/>
        <w:numPr>
          <w:ilvl w:val="0"/>
          <w:numId w:val="28"/>
        </w:numPr>
        <w:ind w:left="0" w:firstLine="964"/>
      </w:pPr>
      <w:r>
        <w:t>п</w:t>
      </w:r>
      <w:r w:rsidR="005A593A">
        <w:t>ользователь может нажимать на буквы виртуальной клавиатуры</w:t>
      </w:r>
      <w:r w:rsidR="009C0C61" w:rsidRPr="009C0C61">
        <w:t>;</w:t>
      </w:r>
    </w:p>
    <w:p w14:paraId="26D014D1" w14:textId="02293931" w:rsidR="00B849F7" w:rsidRDefault="00C64AE2">
      <w:pPr>
        <w:pStyle w:val="a0"/>
        <w:numPr>
          <w:ilvl w:val="0"/>
          <w:numId w:val="29"/>
        </w:numPr>
        <w:ind w:left="0" w:firstLine="964"/>
      </w:pPr>
      <w:r>
        <w:t>п</w:t>
      </w:r>
      <w:r w:rsidR="005A593A">
        <w:t>ользователь не может нажать повторно на одну и ту же букву</w:t>
      </w:r>
      <w:r w:rsidR="00C41311" w:rsidRPr="00C41311">
        <w:t>;</w:t>
      </w:r>
    </w:p>
    <w:p w14:paraId="21532328" w14:textId="4EB16471" w:rsidR="005A593A" w:rsidRDefault="00C64AE2">
      <w:pPr>
        <w:pStyle w:val="a0"/>
        <w:numPr>
          <w:ilvl w:val="0"/>
          <w:numId w:val="29"/>
        </w:numPr>
        <w:ind w:left="0" w:firstLine="964"/>
      </w:pPr>
      <w:r>
        <w:t>к</w:t>
      </w:r>
      <w:r w:rsidR="005A593A">
        <w:t>нопка «</w:t>
      </w:r>
      <w:r w:rsidR="005A593A" w:rsidRPr="005A593A">
        <w:rPr>
          <w:rFonts w:ascii="Segoe UI Emoji" w:hAnsi="Segoe UI Emoji" w:cs="Segoe UI Emoji"/>
        </w:rPr>
        <w:t>💡</w:t>
      </w:r>
      <w:r w:rsidR="005A593A" w:rsidRPr="005A593A">
        <w:rPr>
          <w:rFonts w:cs="Times New Roman"/>
        </w:rPr>
        <w:t>»</w:t>
      </w:r>
      <w:r w:rsidR="005A593A">
        <w:rPr>
          <w:rFonts w:cs="Times New Roman"/>
        </w:rPr>
        <w:t xml:space="preserve"> - использование подсказки</w:t>
      </w:r>
      <w:r w:rsidR="00C41311">
        <w:rPr>
          <w:rFonts w:cs="Times New Roman"/>
        </w:rPr>
        <w:t xml:space="preserve"> при наличии минимум 5 монет, за использование списываются 5 монет</w:t>
      </w:r>
      <w:r w:rsidR="00540FED">
        <w:rPr>
          <w:rFonts w:cs="Times New Roman"/>
        </w:rPr>
        <w:t>.</w:t>
      </w:r>
    </w:p>
    <w:p w14:paraId="0090A105" w14:textId="549E4316" w:rsidR="00B849F7" w:rsidRDefault="00C41311" w:rsidP="00C41311">
      <w:pPr>
        <w:spacing w:before="0"/>
      </w:pPr>
      <w:r>
        <w:t>Требования к функциям о</w:t>
      </w:r>
      <w:r w:rsidR="00B849F7">
        <w:t>кн</w:t>
      </w:r>
      <w:r>
        <w:t>а</w:t>
      </w:r>
      <w:r w:rsidR="00B849F7">
        <w:t xml:space="preserve"> результата</w:t>
      </w:r>
      <w:r w:rsidR="0018609B">
        <w:t xml:space="preserve"> (см. Рисунок 6, 7)</w:t>
      </w:r>
      <w:r w:rsidR="00B849F7">
        <w:t>:</w:t>
      </w:r>
    </w:p>
    <w:p w14:paraId="37537CC5" w14:textId="7EC7AB82" w:rsidR="00C41311" w:rsidRDefault="00C41311">
      <w:pPr>
        <w:pStyle w:val="a0"/>
        <w:numPr>
          <w:ilvl w:val="0"/>
          <w:numId w:val="30"/>
        </w:numPr>
        <w:ind w:left="0" w:firstLine="964"/>
      </w:pPr>
      <w:r>
        <w:t>пользователь может ознакомиться с</w:t>
      </w:r>
      <w:r w:rsidR="00B849F7">
        <w:t xml:space="preserve"> </w:t>
      </w:r>
      <w:r>
        <w:t>загаданным</w:t>
      </w:r>
      <w:r w:rsidR="00B849F7">
        <w:t xml:space="preserve"> слов</w:t>
      </w:r>
      <w:r>
        <w:t>ом</w:t>
      </w:r>
      <w:r w:rsidR="009C0C61" w:rsidRPr="009C0C61">
        <w:t>;</w:t>
      </w:r>
    </w:p>
    <w:p w14:paraId="0368CE51" w14:textId="16A5D38E" w:rsidR="00C41311" w:rsidRDefault="00C64AE2">
      <w:pPr>
        <w:pStyle w:val="a0"/>
        <w:numPr>
          <w:ilvl w:val="0"/>
          <w:numId w:val="30"/>
        </w:numPr>
        <w:ind w:left="0" w:firstLine="964"/>
      </w:pPr>
      <w:r>
        <w:t>к</w:t>
      </w:r>
      <w:r w:rsidR="00C41311">
        <w:t xml:space="preserve">нопка </w:t>
      </w:r>
      <w:r w:rsidR="00B849F7">
        <w:t>«Новая игра» - запуск новой игры с новым словом</w:t>
      </w:r>
      <w:r w:rsidR="009C0C61" w:rsidRPr="009C0C61">
        <w:t>;</w:t>
      </w:r>
    </w:p>
    <w:p w14:paraId="66AE435B" w14:textId="6CA7DC9F" w:rsidR="00B8654C" w:rsidRPr="009C0C61" w:rsidRDefault="00C64AE2">
      <w:pPr>
        <w:pStyle w:val="a0"/>
        <w:numPr>
          <w:ilvl w:val="0"/>
          <w:numId w:val="30"/>
        </w:numPr>
        <w:ind w:left="0" w:firstLine="964"/>
      </w:pPr>
      <w:r>
        <w:t>к</w:t>
      </w:r>
      <w:r w:rsidR="00C41311">
        <w:t xml:space="preserve">нопка </w:t>
      </w:r>
      <w:r w:rsidR="00B849F7">
        <w:t>«В меню» - возврат в главное меню с сохранением прогресса</w:t>
      </w:r>
      <w:r w:rsidR="009C0C61" w:rsidRPr="009C0C61">
        <w:t>.</w:t>
      </w:r>
    </w:p>
    <w:p w14:paraId="3993E423" w14:textId="79A3F59E" w:rsidR="0002309A" w:rsidRDefault="009730DA" w:rsidP="0002309A">
      <w:pPr>
        <w:pStyle w:val="2"/>
        <w:rPr>
          <w:lang w:val="en-US"/>
        </w:rPr>
      </w:pPr>
      <w:bookmarkStart w:id="19" w:name="_Toc230697241"/>
      <w:r>
        <w:t>Требования к показателям назначени</w:t>
      </w:r>
      <w:r w:rsidR="0002309A">
        <w:t>я</w:t>
      </w:r>
      <w:bookmarkEnd w:id="19"/>
    </w:p>
    <w:p w14:paraId="25DCD92E" w14:textId="3601085C" w:rsidR="004148BE" w:rsidRDefault="004D6FAF" w:rsidP="00C41311">
      <w:r>
        <w:t>Требования к г</w:t>
      </w:r>
      <w:r w:rsidR="004148BE">
        <w:t>еометрически</w:t>
      </w:r>
      <w:r>
        <w:t>м</w:t>
      </w:r>
      <w:r w:rsidR="004148BE">
        <w:t xml:space="preserve"> параметр</w:t>
      </w:r>
      <w:r>
        <w:t>ам</w:t>
      </w:r>
      <w:r w:rsidR="004148BE">
        <w:t xml:space="preserve">: </w:t>
      </w:r>
    </w:p>
    <w:p w14:paraId="24848637" w14:textId="24A50C54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ф</w:t>
      </w:r>
      <w:r w:rsidR="004148BE">
        <w:t>иксированный размер окна: 700 пикселей в ширину и 600 пикселей в высоту</w:t>
      </w:r>
      <w:r w:rsidR="004148BE" w:rsidRPr="00A604F2">
        <w:t>;</w:t>
      </w:r>
    </w:p>
    <w:p w14:paraId="0B1DB0EB" w14:textId="4C735BDA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з</w:t>
      </w:r>
      <w:r w:rsidR="004148BE">
        <w:t>апрет изменения размера окна</w:t>
      </w:r>
      <w:r w:rsidR="004148BE" w:rsidRPr="00A604F2">
        <w:t>;</w:t>
      </w:r>
    </w:p>
    <w:p w14:paraId="0E318144" w14:textId="53645FF0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р</w:t>
      </w:r>
      <w:r w:rsidR="004148BE">
        <w:t>асстояние между кнопками клавиатуры: 2 пикселя по горизонтали и вертикали</w:t>
      </w:r>
      <w:r w:rsidR="004148BE" w:rsidRPr="00A604F2">
        <w:t>;</w:t>
      </w:r>
    </w:p>
    <w:p w14:paraId="1C38C022" w14:textId="457D06E8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ш</w:t>
      </w:r>
      <w:r w:rsidR="004148BE">
        <w:t>ирина кнопок клавиатуры: 3 символа текста.</w:t>
      </w:r>
    </w:p>
    <w:p w14:paraId="482F9531" w14:textId="77777777" w:rsidR="004148BE" w:rsidRDefault="004148BE" w:rsidP="00C41311">
      <w:pPr>
        <w:jc w:val="left"/>
        <w:rPr>
          <w:lang w:val="en-US"/>
        </w:rPr>
      </w:pPr>
      <w:r>
        <w:t>Требования к цветовой схеме:</w:t>
      </w:r>
    </w:p>
    <w:p w14:paraId="647B6585" w14:textId="663272DC" w:rsidR="004148BE" w:rsidRPr="00A604F2" w:rsidRDefault="00C64AE2">
      <w:pPr>
        <w:pStyle w:val="a0"/>
        <w:numPr>
          <w:ilvl w:val="0"/>
          <w:numId w:val="32"/>
        </w:numPr>
        <w:ind w:left="0" w:firstLine="964"/>
        <w:jc w:val="left"/>
      </w:pPr>
      <w:r>
        <w:t>ф</w:t>
      </w:r>
      <w:r w:rsidR="004148BE">
        <w:t>он окна: стандартный системный</w:t>
      </w:r>
      <w:r w:rsidR="004148BE" w:rsidRPr="00A604F2">
        <w:t>;</w:t>
      </w:r>
    </w:p>
    <w:p w14:paraId="6CF28EA8" w14:textId="539A227E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к</w:t>
      </w:r>
      <w:r w:rsidR="004148BE">
        <w:t>нопки в неактивном состоянии: стандартный системный цвет</w:t>
      </w:r>
      <w:r w:rsidR="004148BE" w:rsidRPr="00A604F2">
        <w:t>;</w:t>
      </w:r>
    </w:p>
    <w:p w14:paraId="3057C016" w14:textId="77C88280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к</w:t>
      </w:r>
      <w:r w:rsidR="004148BE">
        <w:t>нопки правильных букв: светло-зелёный</w:t>
      </w:r>
      <w:r w:rsidR="004148BE" w:rsidRPr="00A604F2">
        <w:t>;</w:t>
      </w:r>
    </w:p>
    <w:p w14:paraId="3170EBFA" w14:textId="6C03E79A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к</w:t>
      </w:r>
      <w:r w:rsidR="004148BE">
        <w:t>нопки неправильных букв: светло-красный</w:t>
      </w:r>
      <w:r w:rsidR="004148BE" w:rsidRPr="00A604F2">
        <w:t>;</w:t>
      </w:r>
    </w:p>
    <w:p w14:paraId="5419A372" w14:textId="4B0401F4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lastRenderedPageBreak/>
        <w:t>к</w:t>
      </w:r>
      <w:r w:rsidR="004148BE">
        <w:t>нопки подсказанных букв: светло-голубой</w:t>
      </w:r>
      <w:r w:rsidR="004148BE" w:rsidRPr="00A604F2">
        <w:t>;</w:t>
      </w:r>
    </w:p>
    <w:p w14:paraId="76A02D25" w14:textId="44371635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т</w:t>
      </w:r>
      <w:r w:rsidR="004148BE">
        <w:t>екст победы: зелёный</w:t>
      </w:r>
      <w:r w:rsidR="004148BE" w:rsidRPr="00A604F2">
        <w:t>;</w:t>
      </w:r>
    </w:p>
    <w:p w14:paraId="79F0D162" w14:textId="2EA593B7" w:rsidR="004148BE" w:rsidRPr="00A604F2" w:rsidRDefault="00C64AE2">
      <w:pPr>
        <w:pStyle w:val="a0"/>
        <w:numPr>
          <w:ilvl w:val="0"/>
          <w:numId w:val="31"/>
        </w:numPr>
        <w:ind w:left="0" w:firstLine="964"/>
      </w:pPr>
      <w:r>
        <w:t>т</w:t>
      </w:r>
      <w:r w:rsidR="004148BE">
        <w:t>екст поражения: красный</w:t>
      </w:r>
      <w:r w:rsidR="004148BE" w:rsidRPr="00A604F2">
        <w:t>;</w:t>
      </w:r>
    </w:p>
    <w:p w14:paraId="269DA100" w14:textId="7DA5F475" w:rsidR="004148BE" w:rsidRPr="00354BF0" w:rsidRDefault="00C64AE2">
      <w:pPr>
        <w:pStyle w:val="a0"/>
        <w:numPr>
          <w:ilvl w:val="0"/>
          <w:numId w:val="31"/>
        </w:numPr>
        <w:ind w:left="0" w:firstLine="964"/>
        <w:rPr>
          <w:lang w:val="en-US"/>
        </w:rPr>
      </w:pPr>
      <w:r>
        <w:t>т</w:t>
      </w:r>
      <w:r w:rsidR="004148BE">
        <w:t>екст награды: желтый</w:t>
      </w:r>
      <w:r w:rsidR="004148BE" w:rsidRPr="00A604F2">
        <w:rPr>
          <w:lang w:val="en-US"/>
        </w:rPr>
        <w:t>.</w:t>
      </w:r>
    </w:p>
    <w:p w14:paraId="5D76BC85" w14:textId="23C4894B" w:rsidR="00354BF0" w:rsidRDefault="00354BF0" w:rsidP="00B247E5">
      <w:r>
        <w:t>Требования к управлению:</w:t>
      </w:r>
    </w:p>
    <w:p w14:paraId="12A06BF1" w14:textId="0C3926E6" w:rsidR="00354BF0" w:rsidRPr="00B247E5" w:rsidRDefault="00354BF0" w:rsidP="00B247E5">
      <w:pPr>
        <w:pStyle w:val="a0"/>
        <w:numPr>
          <w:ilvl w:val="0"/>
          <w:numId w:val="53"/>
        </w:numPr>
        <w:ind w:left="0" w:firstLine="936"/>
      </w:pPr>
      <w:r>
        <w:t>ввод данных происходит с помощью компьютерной мыши</w:t>
      </w:r>
      <w:r w:rsidR="00B247E5" w:rsidRPr="00B247E5">
        <w:t>;</w:t>
      </w:r>
    </w:p>
    <w:p w14:paraId="1F8EE509" w14:textId="45D3C588" w:rsidR="00354BF0" w:rsidRDefault="00354BF0" w:rsidP="00B247E5">
      <w:pPr>
        <w:pStyle w:val="a0"/>
        <w:numPr>
          <w:ilvl w:val="0"/>
          <w:numId w:val="53"/>
        </w:numPr>
        <w:ind w:left="0" w:firstLine="936"/>
      </w:pPr>
      <w:r>
        <w:t>после выбора буквы или использования подсказки соответствующие элементы интерфейса должны немедленно блокироваться до завершения обработки хода или перехода в новый раунд</w:t>
      </w:r>
      <w:r w:rsidR="00B247E5" w:rsidRPr="00B247E5">
        <w:t>;</w:t>
      </w:r>
    </w:p>
    <w:p w14:paraId="28626223" w14:textId="684DD097" w:rsidR="00354BF0" w:rsidRDefault="00354BF0" w:rsidP="00B247E5">
      <w:pPr>
        <w:pStyle w:val="a0"/>
        <w:numPr>
          <w:ilvl w:val="0"/>
          <w:numId w:val="53"/>
        </w:numPr>
        <w:ind w:left="0" w:firstLine="936"/>
      </w:pPr>
      <w:r>
        <w:t>программа должна игнорировать клики по неактивным или заблокированным элементам, не допуская ошибок выполнения, зависаний или аварийного завершения</w:t>
      </w:r>
      <w:r w:rsidR="00B247E5" w:rsidRPr="00B247E5">
        <w:t>;</w:t>
      </w:r>
    </w:p>
    <w:p w14:paraId="45147923" w14:textId="5BC15AC8" w:rsidR="00354BF0" w:rsidRPr="00354BF0" w:rsidRDefault="00B247E5" w:rsidP="00B247E5">
      <w:pPr>
        <w:pStyle w:val="a0"/>
        <w:numPr>
          <w:ilvl w:val="0"/>
          <w:numId w:val="53"/>
        </w:numPr>
        <w:ind w:left="0" w:firstLine="936"/>
      </w:pPr>
      <w:r>
        <w:t>с</w:t>
      </w:r>
      <w:r w:rsidR="00354BF0">
        <w:t>охранение прогресса</w:t>
      </w:r>
      <w:r>
        <w:t xml:space="preserve"> </w:t>
      </w:r>
      <w:r w:rsidR="00354BF0">
        <w:t>осуществляется автоматически при изменении баланса монет или завершении сессии</w:t>
      </w:r>
      <w:r w:rsidR="00354BF0" w:rsidRPr="00354BF0">
        <w:t>.</w:t>
      </w:r>
    </w:p>
    <w:p w14:paraId="565F00AE" w14:textId="7834C13F" w:rsidR="009730DA" w:rsidRDefault="00AA50F6" w:rsidP="009730DA">
      <w:pPr>
        <w:pStyle w:val="2"/>
      </w:pPr>
      <w:bookmarkStart w:id="20" w:name="_Toc230697242"/>
      <w:r>
        <w:t>Требования к пользовательскому интерфейсу</w:t>
      </w:r>
      <w:bookmarkEnd w:id="20"/>
    </w:p>
    <w:p w14:paraId="00FFD4FE" w14:textId="3B162050" w:rsidR="00540FED" w:rsidRPr="00540FED" w:rsidRDefault="00540FED" w:rsidP="00540FED">
      <w:r w:rsidRPr="00540FED">
        <w:t xml:space="preserve">Главное </w:t>
      </w:r>
      <w:r w:rsidR="00C17FBD">
        <w:t>меню</w:t>
      </w:r>
      <w:r w:rsidRPr="00540FED">
        <w:t xml:space="preserve"> представляет собой стартовый экран игры «Виселица»</w:t>
      </w:r>
      <w:r w:rsidR="00662FEF">
        <w:t>, показанный на рисунке 4.</w:t>
      </w:r>
    </w:p>
    <w:p w14:paraId="4D6B3EE6" w14:textId="2BEAC562" w:rsidR="00CA5A96" w:rsidRDefault="00BB5B2F" w:rsidP="00CA5A96">
      <w:pPr>
        <w:ind w:firstLine="0"/>
        <w:jc w:val="center"/>
      </w:pPr>
      <w:r w:rsidRPr="00BB5B2F">
        <w:rPr>
          <w:noProof/>
        </w:rPr>
        <w:drawing>
          <wp:inline distT="0" distB="0" distL="0" distR="0" wp14:anchorId="0A126BD9" wp14:editId="4C419BF3">
            <wp:extent cx="6480175" cy="2659380"/>
            <wp:effectExtent l="19050" t="19050" r="15875" b="26670"/>
            <wp:docPr id="108148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59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A2FBD" w14:textId="6BCB2CA8" w:rsidR="00C552A6" w:rsidRDefault="00CA5A96" w:rsidP="00C552A6">
      <w:pPr>
        <w:ind w:firstLine="0"/>
        <w:jc w:val="center"/>
      </w:pPr>
      <w:r>
        <w:t xml:space="preserve">Рисунок 4 – </w:t>
      </w:r>
      <w:r w:rsidR="004148BE">
        <w:t>Прототип и</w:t>
      </w:r>
      <w:r>
        <w:t>нтерфейс</w:t>
      </w:r>
      <w:r w:rsidR="004148BE">
        <w:t>а</w:t>
      </w:r>
      <w:r>
        <w:t xml:space="preserve"> </w:t>
      </w:r>
      <w:r w:rsidR="004148BE">
        <w:t>«</w:t>
      </w:r>
      <w:r>
        <w:t xml:space="preserve">главного </w:t>
      </w:r>
      <w:r w:rsidR="00C17FBD">
        <w:t>меню</w:t>
      </w:r>
      <w:r w:rsidR="004148BE">
        <w:t>»</w:t>
      </w:r>
    </w:p>
    <w:p w14:paraId="7C5157B0" w14:textId="638A18A7" w:rsidR="00B247E5" w:rsidRDefault="00C552A6" w:rsidP="00B247E5">
      <w:r>
        <w:t xml:space="preserve">Нажатие на кнопку «Играть» </w:t>
      </w:r>
      <w:r w:rsidR="008140DC">
        <w:t xml:space="preserve">должно </w:t>
      </w:r>
      <w:r>
        <w:t>осуществля</w:t>
      </w:r>
      <w:r w:rsidR="008140DC">
        <w:t>ть</w:t>
      </w:r>
      <w:r>
        <w:t xml:space="preserve"> переход к основному игровому окну.</w:t>
      </w:r>
    </w:p>
    <w:p w14:paraId="078DE3C9" w14:textId="4FE26360" w:rsidR="00C552A6" w:rsidRDefault="00C552A6" w:rsidP="00B247E5">
      <w:r>
        <w:t xml:space="preserve">Нажатие на кнопку «Правила» </w:t>
      </w:r>
      <w:r w:rsidR="008140DC">
        <w:t xml:space="preserve">должно </w:t>
      </w:r>
      <w:r>
        <w:t>осуществля</w:t>
      </w:r>
      <w:r w:rsidR="008140DC">
        <w:t>ть</w:t>
      </w:r>
      <w:r>
        <w:t xml:space="preserve"> переход к справочному экрану.</w:t>
      </w:r>
    </w:p>
    <w:p w14:paraId="2DE011BF" w14:textId="77777777" w:rsidR="00C552A6" w:rsidRDefault="00C552A6" w:rsidP="00B247E5"/>
    <w:p w14:paraId="412F5566" w14:textId="77777777" w:rsidR="00C552A6" w:rsidRDefault="00C552A6" w:rsidP="00B247E5"/>
    <w:p w14:paraId="6AB0F9C5" w14:textId="77777777" w:rsidR="00C552A6" w:rsidRDefault="00C552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88F4572" w14:textId="03B5A614" w:rsidR="00425F87" w:rsidRDefault="00425F87" w:rsidP="00425F87">
      <w:r>
        <w:lastRenderedPageBreak/>
        <w:t>Игровое окно представляет собой основной экран игры, показанный на рисунке 5.</w:t>
      </w:r>
    </w:p>
    <w:p w14:paraId="44F9FAD9" w14:textId="3FD8A697" w:rsidR="00A07CF2" w:rsidRPr="00B13C23" w:rsidRDefault="00B13C23" w:rsidP="00B13C23">
      <w:pPr>
        <w:ind w:firstLine="0"/>
      </w:pPr>
      <w:r>
        <w:rPr>
          <w:noProof/>
        </w:rPr>
        <w:drawing>
          <wp:inline distT="0" distB="0" distL="0" distR="0" wp14:anchorId="7FA00856" wp14:editId="7A91C43A">
            <wp:extent cx="6480175" cy="2514600"/>
            <wp:effectExtent l="0" t="0" r="0" b="0"/>
            <wp:docPr id="13270278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448F" w14:textId="255DF152" w:rsidR="00CA5A96" w:rsidRDefault="00CA5A96" w:rsidP="00CA5A96">
      <w:pPr>
        <w:ind w:firstLine="0"/>
        <w:jc w:val="center"/>
      </w:pPr>
      <w:r>
        <w:t xml:space="preserve">Рисунок 5 </w:t>
      </w:r>
      <w:r w:rsidR="00EC0532">
        <w:t>–</w:t>
      </w:r>
      <w:r>
        <w:t xml:space="preserve"> </w:t>
      </w:r>
      <w:r w:rsidR="00C41311">
        <w:t>Прототип и</w:t>
      </w:r>
      <w:r>
        <w:t>нтерфейс</w:t>
      </w:r>
      <w:r w:rsidR="00C41311">
        <w:t>а</w:t>
      </w:r>
      <w:r w:rsidR="00EC0532">
        <w:t xml:space="preserve"> </w:t>
      </w:r>
      <w:r w:rsidR="00C41311">
        <w:t xml:space="preserve">«игрового </w:t>
      </w:r>
      <w:r w:rsidR="003F7DA0">
        <w:t>окна</w:t>
      </w:r>
      <w:r w:rsidR="00C41311">
        <w:t>»</w:t>
      </w:r>
    </w:p>
    <w:p w14:paraId="5413643D" w14:textId="173A2F8D" w:rsidR="00C01661" w:rsidRDefault="00425F87" w:rsidP="00C01661">
      <w:r>
        <w:t xml:space="preserve">1 – поле, </w:t>
      </w:r>
      <w:r w:rsidR="00C01661">
        <w:t xml:space="preserve">в котором </w:t>
      </w:r>
      <w:r w:rsidR="00C552A6">
        <w:t xml:space="preserve">должно </w:t>
      </w:r>
      <w:r>
        <w:t>отобража</w:t>
      </w:r>
      <w:r w:rsidR="00C552A6">
        <w:t>ться</w:t>
      </w:r>
      <w:r>
        <w:t xml:space="preserve"> количество монет</w:t>
      </w:r>
    </w:p>
    <w:p w14:paraId="7A156A68" w14:textId="30C0379D" w:rsidR="00922CEC" w:rsidRDefault="00C552A6" w:rsidP="00C01661">
      <w:r>
        <w:t>Нажатие на кнопку «</w:t>
      </w:r>
      <w:r w:rsidRPr="00DB6C82">
        <w:t>←</w:t>
      </w:r>
      <w:r>
        <w:t xml:space="preserve">» в левом верхнем углу </w:t>
      </w:r>
      <w:r w:rsidR="008140DC">
        <w:t xml:space="preserve">должно </w:t>
      </w:r>
      <w:r>
        <w:t>обеспечива</w:t>
      </w:r>
      <w:r w:rsidR="008140DC">
        <w:t>ть</w:t>
      </w:r>
      <w:r>
        <w:t xml:space="preserve"> возврат в главное меню</w:t>
      </w:r>
      <w:r w:rsidR="00922CEC">
        <w:t xml:space="preserve"> без сохранения текущего игрового сеанса. </w:t>
      </w:r>
    </w:p>
    <w:p w14:paraId="726614A2" w14:textId="24A11D55" w:rsidR="00922CEC" w:rsidRDefault="00922CEC" w:rsidP="00C01661">
      <w:r>
        <w:t xml:space="preserve">Выбор символа на виртуальной клавиатуре </w:t>
      </w:r>
      <w:r w:rsidR="008140DC">
        <w:t xml:space="preserve">должен </w:t>
      </w:r>
      <w:r>
        <w:t>осуществля</w:t>
      </w:r>
      <w:r w:rsidR="008140DC">
        <w:t>ть</w:t>
      </w:r>
      <w:r>
        <w:t xml:space="preserve"> проверку буквы: при совпадении она </w:t>
      </w:r>
      <w:r w:rsidR="008140DC">
        <w:t xml:space="preserve">должна </w:t>
      </w:r>
      <w:r>
        <w:t xml:space="preserve">открывается во всех позициях слова, при отсутствии – </w:t>
      </w:r>
      <w:r w:rsidR="008140DC">
        <w:t xml:space="preserve">должна </w:t>
      </w:r>
      <w:r>
        <w:t>фиксир</w:t>
      </w:r>
      <w:r w:rsidR="008140DC">
        <w:t>оваться</w:t>
      </w:r>
      <w:r>
        <w:t xml:space="preserve"> ошибка и обновля</w:t>
      </w:r>
      <w:r w:rsidR="008140DC">
        <w:t>ть</w:t>
      </w:r>
      <w:r>
        <w:t xml:space="preserve">ся визуализация виселицы. </w:t>
      </w:r>
    </w:p>
    <w:p w14:paraId="3F6B02C4" w14:textId="2D54B02C" w:rsidR="00C552A6" w:rsidRDefault="00922CEC" w:rsidP="00C01661">
      <w:pPr>
        <w:rPr>
          <w:rFonts w:cs="Times New Roman"/>
        </w:rPr>
      </w:pPr>
      <w:r>
        <w:t>Нажатие на кнопку подсказки «</w:t>
      </w:r>
      <w:r w:rsidRPr="005A593A">
        <w:rPr>
          <w:rFonts w:ascii="Segoe UI Emoji" w:hAnsi="Segoe UI Emoji" w:cs="Segoe UI Emoji"/>
        </w:rPr>
        <w:t>💡</w:t>
      </w:r>
      <w:r w:rsidRPr="00922CEC">
        <w:rPr>
          <w:rFonts w:cs="Times New Roman"/>
        </w:rPr>
        <w:t>»</w:t>
      </w:r>
      <w:r>
        <w:rPr>
          <w:rFonts w:cs="Times New Roman"/>
        </w:rPr>
        <w:t xml:space="preserve"> </w:t>
      </w:r>
      <w:r w:rsidR="008140DC">
        <w:rPr>
          <w:rFonts w:cs="Times New Roman"/>
        </w:rPr>
        <w:t xml:space="preserve">должно </w:t>
      </w:r>
      <w:r>
        <w:rPr>
          <w:rFonts w:cs="Times New Roman"/>
        </w:rPr>
        <w:t>автоматически открыва</w:t>
      </w:r>
      <w:r w:rsidR="008140DC">
        <w:rPr>
          <w:rFonts w:cs="Times New Roman"/>
        </w:rPr>
        <w:t>ть</w:t>
      </w:r>
      <w:r>
        <w:rPr>
          <w:rFonts w:cs="Times New Roman"/>
        </w:rPr>
        <w:t xml:space="preserve"> одну случайную не отгаданную букву  при условии наличия на балансе не менее 5 монет. </w:t>
      </w:r>
    </w:p>
    <w:p w14:paraId="1A7510C4" w14:textId="77777777" w:rsidR="00922CEC" w:rsidRPr="00922CEC" w:rsidRDefault="00922CEC" w:rsidP="00C01661">
      <w:pPr>
        <w:rPr>
          <w:rFonts w:asciiTheme="minorHAnsi" w:hAnsiTheme="minorHAnsi"/>
        </w:rPr>
      </w:pPr>
    </w:p>
    <w:p w14:paraId="5A03B84F" w14:textId="513D93BB" w:rsidR="00C01661" w:rsidRDefault="00C01661" w:rsidP="00C01661">
      <w:r>
        <w:t>Окно поражения представляет собой экран результата, отображаемый при исчерпании всех 6 попыток, показанное на рисунке 6.</w:t>
      </w:r>
    </w:p>
    <w:p w14:paraId="0D2F400A" w14:textId="0EB1E751" w:rsidR="00C01661" w:rsidRDefault="00C01661" w:rsidP="00CA5A96">
      <w:pPr>
        <w:ind w:firstLine="0"/>
        <w:jc w:val="center"/>
      </w:pPr>
      <w:r w:rsidRPr="00C01661">
        <w:rPr>
          <w:noProof/>
        </w:rPr>
        <w:drawing>
          <wp:inline distT="0" distB="0" distL="0" distR="0" wp14:anchorId="550A3BC5" wp14:editId="1A988ECD">
            <wp:extent cx="6480175" cy="2449195"/>
            <wp:effectExtent l="19050" t="19050" r="15875" b="27305"/>
            <wp:docPr id="18043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0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49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DCBFC" w14:textId="2A75B86C" w:rsidR="00C01661" w:rsidRDefault="00EC0532" w:rsidP="00C01661">
      <w:pPr>
        <w:ind w:firstLine="0"/>
        <w:jc w:val="center"/>
      </w:pPr>
      <w:r>
        <w:t xml:space="preserve">Рисунок </w:t>
      </w:r>
      <w:r w:rsidR="00BB5B2F">
        <w:t>6</w:t>
      </w:r>
      <w:r>
        <w:t xml:space="preserve"> – </w:t>
      </w:r>
      <w:r w:rsidR="003F7DA0">
        <w:t>Прототип и</w:t>
      </w:r>
      <w:r>
        <w:t>нтерфейс</w:t>
      </w:r>
      <w:r w:rsidR="003F7DA0">
        <w:t>а</w:t>
      </w:r>
      <w:r>
        <w:t xml:space="preserve"> </w:t>
      </w:r>
      <w:r w:rsidR="003F7DA0">
        <w:t>«окна</w:t>
      </w:r>
      <w:r>
        <w:t xml:space="preserve"> поражения</w:t>
      </w:r>
      <w:r w:rsidR="003F7DA0">
        <w:t>»</w:t>
      </w:r>
    </w:p>
    <w:p w14:paraId="4B00CA08" w14:textId="25739AEB" w:rsidR="00C01661" w:rsidRDefault="00C01661" w:rsidP="00C01661">
      <w:r>
        <w:t>1 – поле, в котором</w:t>
      </w:r>
      <w:r w:rsidR="00C552A6">
        <w:t xml:space="preserve"> должно быть</w:t>
      </w:r>
      <w:r>
        <w:t xml:space="preserve"> показано слово</w:t>
      </w:r>
    </w:p>
    <w:p w14:paraId="5B171BE8" w14:textId="45D78F07" w:rsidR="00922CEC" w:rsidRDefault="00922CEC" w:rsidP="00C01661">
      <w:r>
        <w:lastRenderedPageBreak/>
        <w:t xml:space="preserve">Нажатие на кнопку «Новая игра» </w:t>
      </w:r>
      <w:r w:rsidR="00EE1B8F">
        <w:t xml:space="preserve">должно </w:t>
      </w:r>
      <w:r>
        <w:t>осуществля</w:t>
      </w:r>
      <w:r w:rsidR="00EE1B8F">
        <w:t>ть</w:t>
      </w:r>
      <w:r>
        <w:t xml:space="preserve"> перезапуск игрового процесса с новым словом и сбросом текущего раунда.</w:t>
      </w:r>
    </w:p>
    <w:p w14:paraId="371026A2" w14:textId="790931C9" w:rsidR="00922CEC" w:rsidRDefault="00922CEC" w:rsidP="00C01661">
      <w:r>
        <w:t xml:space="preserve">Нажатие на кнопку «В меню» </w:t>
      </w:r>
      <w:r w:rsidR="00EE1B8F">
        <w:t xml:space="preserve">должно </w:t>
      </w:r>
      <w:r>
        <w:t>обеспечива</w:t>
      </w:r>
      <w:r w:rsidR="00EE1B8F">
        <w:t>ть</w:t>
      </w:r>
      <w:r>
        <w:t xml:space="preserve"> переход к главному экрану игры с сохранением актуального баланса монет</w:t>
      </w:r>
      <w:r w:rsidR="008140DC">
        <w:t>.</w:t>
      </w:r>
    </w:p>
    <w:p w14:paraId="669CD487" w14:textId="77777777" w:rsidR="00C01661" w:rsidRDefault="00C01661" w:rsidP="00C01661"/>
    <w:p w14:paraId="6581DCEF" w14:textId="00FB3DBE" w:rsidR="00390E68" w:rsidRPr="0057087D" w:rsidRDefault="00C01661" w:rsidP="000A1D84">
      <w:r w:rsidRPr="00C01661">
        <w:t>Окно победы представляет собой экран результата, отображаемый при успешном отгадывании всех букв слова до исчерпания 6 попыток</w:t>
      </w:r>
      <w:r w:rsidR="000A1D84">
        <w:t>, показанное на рисунке 7.</w:t>
      </w:r>
    </w:p>
    <w:p w14:paraId="0F750102" w14:textId="59259C89" w:rsidR="000A1D84" w:rsidRPr="000A1D84" w:rsidRDefault="000A1D84" w:rsidP="00CA5A96">
      <w:pPr>
        <w:ind w:firstLine="0"/>
        <w:jc w:val="center"/>
        <w:rPr>
          <w:lang w:val="en-US"/>
        </w:rPr>
      </w:pPr>
      <w:r w:rsidRPr="000A1D84">
        <w:rPr>
          <w:noProof/>
          <w:lang w:val="en-US"/>
        </w:rPr>
        <w:drawing>
          <wp:inline distT="0" distB="0" distL="0" distR="0" wp14:anchorId="12F3279D" wp14:editId="1463F00F">
            <wp:extent cx="6480175" cy="2423795"/>
            <wp:effectExtent l="19050" t="19050" r="15875" b="14605"/>
            <wp:docPr id="140231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7394" name=""/>
                    <pic:cNvPicPr/>
                  </pic:nvPicPr>
                  <pic:blipFill rotWithShape="1">
                    <a:blip r:embed="rId20"/>
                    <a:srcRect t="2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23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CFA66" w14:textId="32AB29C7" w:rsidR="00390E68" w:rsidRDefault="00390E68" w:rsidP="00CA5A96">
      <w:pPr>
        <w:ind w:firstLine="0"/>
        <w:jc w:val="center"/>
      </w:pPr>
      <w:r>
        <w:t>Рисунок 7 – Прототип интерфейса «окна победы»</w:t>
      </w:r>
    </w:p>
    <w:p w14:paraId="0A278985" w14:textId="353154A3" w:rsidR="00390E68" w:rsidRDefault="000A1D84" w:rsidP="000A1D84">
      <w:r>
        <w:t xml:space="preserve">1 – поле, в котором </w:t>
      </w:r>
      <w:r w:rsidR="00C552A6">
        <w:t xml:space="preserve">должно быть </w:t>
      </w:r>
      <w:r>
        <w:t>показано слово</w:t>
      </w:r>
    </w:p>
    <w:p w14:paraId="218D40BB" w14:textId="244EE288" w:rsidR="008140DC" w:rsidRDefault="008140DC" w:rsidP="008140DC">
      <w:r>
        <w:t xml:space="preserve">Нажатие на кнопку «Новая игра» </w:t>
      </w:r>
      <w:r w:rsidR="00EE1B8F">
        <w:t xml:space="preserve">должно </w:t>
      </w:r>
      <w:r>
        <w:t>осуществля</w:t>
      </w:r>
      <w:r w:rsidR="00EE1B8F">
        <w:t>ть</w:t>
      </w:r>
      <w:r>
        <w:t xml:space="preserve"> перезапуск игрового процесса с новым словом и сбросом текущего раунда.</w:t>
      </w:r>
    </w:p>
    <w:p w14:paraId="5C56C26A" w14:textId="6E89E003" w:rsidR="000A1D84" w:rsidRDefault="008140DC" w:rsidP="008140DC">
      <w:r>
        <w:t xml:space="preserve">Нажатие на кнопку «В меню» </w:t>
      </w:r>
      <w:r w:rsidR="00EE1B8F">
        <w:t xml:space="preserve">должно </w:t>
      </w:r>
      <w:r>
        <w:t>обеспечива</w:t>
      </w:r>
      <w:r w:rsidR="00EE1B8F">
        <w:t>ть</w:t>
      </w:r>
      <w:r>
        <w:t xml:space="preserve"> переход </w:t>
      </w:r>
      <w:r w:rsidR="00CE22F4">
        <w:t>в</w:t>
      </w:r>
      <w:r>
        <w:t xml:space="preserve"> главно</w:t>
      </w:r>
      <w:r w:rsidR="00CE22F4">
        <w:t>е</w:t>
      </w:r>
      <w:r>
        <w:t xml:space="preserve"> </w:t>
      </w:r>
      <w:r w:rsidR="00CE22F4">
        <w:t>меню</w:t>
      </w:r>
      <w:r>
        <w:t xml:space="preserve"> игры с сохранением актуального баланса монет.</w:t>
      </w:r>
    </w:p>
    <w:p w14:paraId="7F123B7B" w14:textId="77777777" w:rsidR="008140DC" w:rsidRDefault="008140DC" w:rsidP="008140DC"/>
    <w:p w14:paraId="0DCCDBEC" w14:textId="77777777" w:rsidR="00025A82" w:rsidRDefault="00025A8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020B424" w14:textId="5E842002" w:rsidR="00390E68" w:rsidRDefault="000A1D84" w:rsidP="008140DC">
      <w:r>
        <w:lastRenderedPageBreak/>
        <w:t>Окно с правилами игры представляет собой справочный экран, показанное на рисунке 8.</w:t>
      </w:r>
      <w:r w:rsidR="008140DC" w:rsidRPr="008140DC">
        <w:t xml:space="preserve"> </w:t>
      </w:r>
      <w:r w:rsidR="008140DC">
        <w:rPr>
          <w:noProof/>
        </w:rPr>
        <w:drawing>
          <wp:inline distT="0" distB="0" distL="0" distR="0" wp14:anchorId="575CD4F0" wp14:editId="22F5BCC8">
            <wp:extent cx="6480175" cy="2517775"/>
            <wp:effectExtent l="19050" t="19050" r="15875" b="15875"/>
            <wp:docPr id="52071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17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707ED" w14:textId="05447986" w:rsidR="00390E68" w:rsidRDefault="00390E68" w:rsidP="00CA5A96">
      <w:pPr>
        <w:ind w:firstLine="0"/>
        <w:jc w:val="center"/>
      </w:pPr>
      <w:r>
        <w:t>Рисунок 8 – Прототип интерфейса «окна с правилами игры»</w:t>
      </w:r>
    </w:p>
    <w:p w14:paraId="6B944721" w14:textId="41EAB226" w:rsidR="00EE1B8F" w:rsidRPr="003F7DA0" w:rsidRDefault="00EE1B8F" w:rsidP="00EE1B8F">
      <w:r>
        <w:t>Нажатие на кнопку «</w:t>
      </w:r>
      <w:r w:rsidRPr="00DB6C82">
        <w:t>←</w:t>
      </w:r>
      <w:r>
        <w:t xml:space="preserve">» в левом верхнем углу должно обеспечивать возврат в главное меню. </w:t>
      </w:r>
    </w:p>
    <w:p w14:paraId="3EBD447A" w14:textId="0EB0E79F" w:rsidR="00295D9C" w:rsidRDefault="00295D9C" w:rsidP="00295D9C">
      <w:pPr>
        <w:pStyle w:val="2"/>
        <w:rPr>
          <w:lang w:val="en-US"/>
        </w:rPr>
      </w:pPr>
      <w:bookmarkStart w:id="21" w:name="_Toc230697243"/>
      <w:r>
        <w:t>Требования к видам обеспечения</w:t>
      </w:r>
      <w:bookmarkEnd w:id="21"/>
    </w:p>
    <w:p w14:paraId="2CC94A84" w14:textId="28E8E8CC" w:rsidR="00B8654C" w:rsidRPr="00B8654C" w:rsidRDefault="00B8654C" w:rsidP="00EC0532">
      <w:r>
        <w:t>В данном подразделе содержатся требования к видам обеспечения настоящей разработки</w:t>
      </w:r>
      <w:r w:rsidR="00EC0532">
        <w:t>, необходимые для корректного функционирования программного продукта.</w:t>
      </w:r>
    </w:p>
    <w:p w14:paraId="120E5058" w14:textId="6C0DF05B" w:rsidR="00EC0532" w:rsidRPr="00EC0532" w:rsidRDefault="00256697" w:rsidP="00EC0532">
      <w:pPr>
        <w:pStyle w:val="3"/>
      </w:pPr>
      <w:bookmarkStart w:id="22" w:name="_Toc230697244"/>
      <w:r>
        <w:t>Требования к математическому обеспечению</w:t>
      </w:r>
      <w:bookmarkEnd w:id="22"/>
    </w:p>
    <w:p w14:paraId="1A82AC5C" w14:textId="3F27E07D" w:rsidR="009A20EC" w:rsidRDefault="009A20EC" w:rsidP="003F7DA0">
      <w:r>
        <w:t>П</w:t>
      </w:r>
      <w:r w:rsidR="003F7DA0">
        <w:t>обеда наступает при выполнении следующего условия</w:t>
      </w:r>
      <w:r>
        <w:t>:</w:t>
      </w:r>
    </w:p>
    <w:p w14:paraId="048792E5" w14:textId="4F94A479" w:rsidR="009A20EC" w:rsidRDefault="00762C53" w:rsidP="003F7DA0">
      <w:r>
        <w:t xml:space="preserve">Победа = ИСТИНА, если </w:t>
      </w:r>
      <w:r w:rsidR="003F7DA0">
        <w:t>отгаданы все буквы</w:t>
      </w:r>
      <w:r w:rsidRPr="00762C53">
        <w:t xml:space="preserve"> </w:t>
      </w:r>
      <w:r>
        <w:t>загаданно</w:t>
      </w:r>
      <w:r w:rsidR="003F7DA0">
        <w:t>го</w:t>
      </w:r>
      <w:r>
        <w:t xml:space="preserve"> слов</w:t>
      </w:r>
      <w:r w:rsidR="003F7DA0">
        <w:t>а</w:t>
      </w:r>
    </w:p>
    <w:p w14:paraId="449DFBD9" w14:textId="65D6FD26" w:rsidR="00762C53" w:rsidRDefault="00762C53" w:rsidP="003F7DA0">
      <w:r>
        <w:t>Победа = ЛОЖЬ в противном случае</w:t>
      </w:r>
    </w:p>
    <w:p w14:paraId="5A98F872" w14:textId="77777777" w:rsidR="003F7DA0" w:rsidRDefault="003F7DA0" w:rsidP="003F7DA0"/>
    <w:p w14:paraId="7C8A6130" w14:textId="01886CF4" w:rsidR="00762C53" w:rsidRDefault="003F7DA0" w:rsidP="003F7DA0">
      <w:r>
        <w:t>Поражение наступает при выполнении следующего условия</w:t>
      </w:r>
      <w:r w:rsidR="00762C53">
        <w:t>:</w:t>
      </w:r>
    </w:p>
    <w:p w14:paraId="54791D32" w14:textId="2D63DB71" w:rsidR="00762C53" w:rsidRPr="003F14D2" w:rsidRDefault="00762C53" w:rsidP="003F7DA0">
      <w:r>
        <w:t xml:space="preserve">Поражение = ИСТИНА, если количество ошибок </w:t>
      </w:r>
      <w:r w:rsidRPr="00762C53">
        <w:t>≥ 6</w:t>
      </w:r>
    </w:p>
    <w:p w14:paraId="212E3E5B" w14:textId="73856EFD" w:rsidR="00762C53" w:rsidRDefault="00762C53" w:rsidP="003F7DA0">
      <w:r>
        <w:t>Поражение = ЛОЖЬ в противном случае</w:t>
      </w:r>
    </w:p>
    <w:p w14:paraId="4F743641" w14:textId="77777777" w:rsidR="00762C53" w:rsidRDefault="00762C53" w:rsidP="009A20EC">
      <w:pPr>
        <w:ind w:firstLine="0"/>
      </w:pPr>
    </w:p>
    <w:p w14:paraId="4316291E" w14:textId="6E5A4218" w:rsidR="00762C53" w:rsidRDefault="00762C53" w:rsidP="003F7DA0">
      <w:r>
        <w:t>Начисление монет за победу:</w:t>
      </w:r>
    </w:p>
    <w:p w14:paraId="6BBB60ED" w14:textId="3840137E" w:rsidR="00762C53" w:rsidRDefault="00762C53" w:rsidP="003F7DA0">
      <w:r>
        <w:t>Монеты = текущий баланс + 10</w:t>
      </w:r>
      <w:r w:rsidR="007379F3">
        <w:t>, если победа = ИСТИНА</w:t>
      </w:r>
    </w:p>
    <w:p w14:paraId="5D851B39" w14:textId="77777777" w:rsidR="00762C53" w:rsidRDefault="00762C53" w:rsidP="009A20EC">
      <w:pPr>
        <w:ind w:firstLine="0"/>
      </w:pPr>
    </w:p>
    <w:p w14:paraId="78C855A7" w14:textId="73206585" w:rsidR="00762C53" w:rsidRDefault="00762C53" w:rsidP="003F7DA0">
      <w:r>
        <w:t>Списание монет за подсказку:</w:t>
      </w:r>
    </w:p>
    <w:p w14:paraId="03AAC039" w14:textId="2FC6FCCD" w:rsidR="00762C53" w:rsidRPr="00444617" w:rsidRDefault="00762C53" w:rsidP="003F7DA0">
      <w:r>
        <w:t xml:space="preserve">Монеты = </w:t>
      </w:r>
      <w:r w:rsidR="007379F3">
        <w:t>текущий баланс</w:t>
      </w:r>
      <w:r>
        <w:t xml:space="preserve"> – 5, если </w:t>
      </w:r>
      <w:r w:rsidR="007379F3">
        <w:t>текущий баланс</w:t>
      </w:r>
      <w:r>
        <w:t xml:space="preserve"> </w:t>
      </w:r>
      <w:r w:rsidRPr="00762C53">
        <w:t>≥</w:t>
      </w:r>
      <w:r w:rsidRPr="00444617">
        <w:t xml:space="preserve"> 5</w:t>
      </w:r>
    </w:p>
    <w:p w14:paraId="2B1FFEE1" w14:textId="09709FF1" w:rsidR="00256697" w:rsidRDefault="00256697" w:rsidP="00256697">
      <w:pPr>
        <w:pStyle w:val="3"/>
        <w:rPr>
          <w:lang w:val="en-US"/>
        </w:rPr>
      </w:pPr>
      <w:bookmarkStart w:id="23" w:name="_Toc230697245"/>
      <w:r>
        <w:lastRenderedPageBreak/>
        <w:t>Требования к информационному обеспечению</w:t>
      </w:r>
      <w:bookmarkEnd w:id="23"/>
    </w:p>
    <w:p w14:paraId="633F70AD" w14:textId="77777777" w:rsidR="003F7DA0" w:rsidRDefault="003F7DA0" w:rsidP="003F7DA0">
      <w:r>
        <w:t xml:space="preserve">Требования к информационному обеспечению: </w:t>
      </w:r>
    </w:p>
    <w:p w14:paraId="3ED26937" w14:textId="59BF5770" w:rsidR="00762C53" w:rsidRPr="008C2CFA" w:rsidRDefault="008C2CFA" w:rsidP="008C2CFA">
      <w:pPr>
        <w:pStyle w:val="a0"/>
        <w:numPr>
          <w:ilvl w:val="0"/>
          <w:numId w:val="52"/>
        </w:numPr>
        <w:ind w:left="0" w:firstLine="964"/>
      </w:pPr>
      <w:r>
        <w:t>я</w:t>
      </w:r>
      <w:r w:rsidR="00762C53">
        <w:t xml:space="preserve">зык программирования: </w:t>
      </w:r>
      <w:r w:rsidR="00762C53" w:rsidRPr="008C2CFA">
        <w:rPr>
          <w:lang w:val="en-US"/>
        </w:rPr>
        <w:t>Python</w:t>
      </w:r>
      <w:r w:rsidR="00762C53" w:rsidRPr="00762C53">
        <w:t xml:space="preserve"> 3.8 </w:t>
      </w:r>
      <w:r w:rsidR="00762C53">
        <w:t>или выше</w:t>
      </w:r>
      <w:r w:rsidRPr="008C2CFA">
        <w:t>;</w:t>
      </w:r>
    </w:p>
    <w:p w14:paraId="0AC67E65" w14:textId="289C209C" w:rsidR="00762C53" w:rsidRPr="008C2CFA" w:rsidRDefault="008C2CFA" w:rsidP="008C2CFA">
      <w:pPr>
        <w:pStyle w:val="a0"/>
        <w:numPr>
          <w:ilvl w:val="0"/>
          <w:numId w:val="52"/>
        </w:numPr>
        <w:ind w:left="0" w:firstLine="964"/>
      </w:pPr>
      <w:r>
        <w:t>и</w:t>
      </w:r>
      <w:r w:rsidR="00762C53">
        <w:t xml:space="preserve">спользуемые библиотеки: </w:t>
      </w:r>
      <w:proofErr w:type="spellStart"/>
      <w:r w:rsidR="00762C53" w:rsidRPr="008C2CFA">
        <w:rPr>
          <w:lang w:val="en-US"/>
        </w:rPr>
        <w:t>tkinter</w:t>
      </w:r>
      <w:proofErr w:type="spellEnd"/>
      <w:r w:rsidR="00762C53" w:rsidRPr="00762C53">
        <w:t xml:space="preserve">, </w:t>
      </w:r>
      <w:proofErr w:type="spellStart"/>
      <w:r w:rsidR="00762C53" w:rsidRPr="008C2CFA">
        <w:rPr>
          <w:lang w:val="en-US"/>
        </w:rPr>
        <w:t>json</w:t>
      </w:r>
      <w:proofErr w:type="spellEnd"/>
      <w:r w:rsidR="00762C53" w:rsidRPr="00762C53">
        <w:t xml:space="preserve">, </w:t>
      </w:r>
      <w:r w:rsidR="00762C53" w:rsidRPr="008C2CFA">
        <w:rPr>
          <w:lang w:val="en-US"/>
        </w:rPr>
        <w:t>random</w:t>
      </w:r>
      <w:r>
        <w:t>.</w:t>
      </w:r>
    </w:p>
    <w:p w14:paraId="313B46E9" w14:textId="3B060D91" w:rsidR="00E208B0" w:rsidRPr="00762C53" w:rsidRDefault="001F61FC" w:rsidP="001F61FC">
      <w:pPr>
        <w:pStyle w:val="4"/>
      </w:pPr>
      <w:r>
        <w:t>Требования к форматам хранения данных</w:t>
      </w:r>
    </w:p>
    <w:p w14:paraId="0C36212E" w14:textId="6F6143A2" w:rsidR="00B8654C" w:rsidRPr="003F14D2" w:rsidRDefault="00762C53" w:rsidP="003F7DA0">
      <w:r>
        <w:t xml:space="preserve">Требования к файлу словаря </w:t>
      </w:r>
      <w:r>
        <w:rPr>
          <w:lang w:val="en-US"/>
        </w:rPr>
        <w:t>words</w:t>
      </w:r>
      <w:r w:rsidRPr="00762C53">
        <w:t>.</w:t>
      </w:r>
      <w:r>
        <w:rPr>
          <w:lang w:val="en-US"/>
        </w:rPr>
        <w:t>txt</w:t>
      </w:r>
      <w:r w:rsidRPr="00762C53">
        <w:t>:</w:t>
      </w:r>
    </w:p>
    <w:p w14:paraId="3AB6E1C6" w14:textId="35CEAE47" w:rsidR="00762C53" w:rsidRPr="004D3D38" w:rsidRDefault="00C64AE2">
      <w:pPr>
        <w:pStyle w:val="a0"/>
        <w:numPr>
          <w:ilvl w:val="0"/>
          <w:numId w:val="33"/>
        </w:numPr>
        <w:ind w:left="0" w:firstLine="964"/>
      </w:pPr>
      <w:r>
        <w:t>ф</w:t>
      </w:r>
      <w:r w:rsidR="004D3D38">
        <w:t>ормат: одно слово на строку</w:t>
      </w:r>
      <w:r w:rsidR="004D3D38" w:rsidRPr="004D3D38">
        <w:t>;</w:t>
      </w:r>
    </w:p>
    <w:p w14:paraId="098939BF" w14:textId="15E70BD0" w:rsidR="004D3D38" w:rsidRPr="004D3D38" w:rsidRDefault="00C64AE2">
      <w:pPr>
        <w:pStyle w:val="a0"/>
        <w:numPr>
          <w:ilvl w:val="0"/>
          <w:numId w:val="33"/>
        </w:numPr>
        <w:ind w:left="0" w:firstLine="964"/>
      </w:pPr>
      <w:r>
        <w:t>р</w:t>
      </w:r>
      <w:r w:rsidR="004D3D38">
        <w:t>егистр: строчные буквы</w:t>
      </w:r>
      <w:r w:rsidR="004D3D38" w:rsidRPr="004D3D38">
        <w:t>;</w:t>
      </w:r>
    </w:p>
    <w:p w14:paraId="0F084E84" w14:textId="78BB8A80" w:rsidR="004D3D38" w:rsidRPr="004D3D38" w:rsidRDefault="00C64AE2">
      <w:pPr>
        <w:pStyle w:val="a0"/>
        <w:numPr>
          <w:ilvl w:val="0"/>
          <w:numId w:val="33"/>
        </w:numPr>
        <w:ind w:left="0" w:firstLine="964"/>
      </w:pPr>
      <w:r>
        <w:t>д</w:t>
      </w:r>
      <w:r w:rsidR="004D3D38">
        <w:t>опустимые символы: только буквы русского алфавита</w:t>
      </w:r>
      <w:r w:rsidR="004D3D38" w:rsidRPr="004D3D38">
        <w:t>;</w:t>
      </w:r>
    </w:p>
    <w:p w14:paraId="7505BD41" w14:textId="6F1665DE" w:rsidR="004D3D38" w:rsidRPr="004D3D38" w:rsidRDefault="00C64AE2">
      <w:pPr>
        <w:pStyle w:val="a0"/>
        <w:numPr>
          <w:ilvl w:val="0"/>
          <w:numId w:val="33"/>
        </w:numPr>
        <w:ind w:left="0" w:firstLine="964"/>
      </w:pPr>
      <w:r>
        <w:t>з</w:t>
      </w:r>
      <w:r w:rsidR="004D3D38">
        <w:t>апрещённые символы: пробелы, дефисы, апострофы, цифры, знаки препинания</w:t>
      </w:r>
      <w:r w:rsidR="004D3D38" w:rsidRPr="004D3D38">
        <w:t>;</w:t>
      </w:r>
    </w:p>
    <w:p w14:paraId="450579B6" w14:textId="729CBC26" w:rsidR="004D3D38" w:rsidRPr="004D3D38" w:rsidRDefault="00C64AE2">
      <w:pPr>
        <w:pStyle w:val="a0"/>
        <w:numPr>
          <w:ilvl w:val="0"/>
          <w:numId w:val="33"/>
        </w:numPr>
        <w:ind w:left="0" w:firstLine="964"/>
      </w:pPr>
      <w:r>
        <w:t>д</w:t>
      </w:r>
      <w:r w:rsidR="004D3D38">
        <w:t>лина слов: от 4 до 12 букв</w:t>
      </w:r>
      <w:r w:rsidR="004D3D38" w:rsidRPr="004D3D38">
        <w:t>;</w:t>
      </w:r>
    </w:p>
    <w:p w14:paraId="68545C50" w14:textId="2B902D8C" w:rsidR="004D3D38" w:rsidRPr="00F579A9" w:rsidRDefault="00C64AE2">
      <w:pPr>
        <w:pStyle w:val="a0"/>
        <w:numPr>
          <w:ilvl w:val="0"/>
          <w:numId w:val="33"/>
        </w:numPr>
        <w:ind w:left="0" w:firstLine="964"/>
        <w:rPr>
          <w:lang w:val="en-US"/>
        </w:rPr>
      </w:pPr>
      <w:r>
        <w:t>м</w:t>
      </w:r>
      <w:r w:rsidR="004D3D38">
        <w:t>инимальное количество слов: 100</w:t>
      </w:r>
      <w:r w:rsidR="004D3D38" w:rsidRPr="004D3D38">
        <w:rPr>
          <w:lang w:val="en-US"/>
        </w:rPr>
        <w:t>.</w:t>
      </w:r>
    </w:p>
    <w:p w14:paraId="7D03FCD7" w14:textId="675A0113" w:rsidR="004D3D38" w:rsidRPr="003F14D2" w:rsidRDefault="004D3D38" w:rsidP="003F7DA0">
      <w:r>
        <w:t xml:space="preserve">Требования к файлу сохранения </w:t>
      </w:r>
      <w:r>
        <w:rPr>
          <w:lang w:val="en-US"/>
        </w:rPr>
        <w:t>game</w:t>
      </w:r>
      <w:r w:rsidRPr="004D3D38">
        <w:t>.</w:t>
      </w:r>
      <w:proofErr w:type="spellStart"/>
      <w:r>
        <w:rPr>
          <w:lang w:val="en-US"/>
        </w:rPr>
        <w:t>json</w:t>
      </w:r>
      <w:proofErr w:type="spellEnd"/>
      <w:r w:rsidRPr="004D3D38">
        <w:t>:</w:t>
      </w:r>
    </w:p>
    <w:p w14:paraId="527FCF07" w14:textId="0380E511" w:rsidR="00B8654C" w:rsidRPr="004D3D38" w:rsidRDefault="00C64AE2">
      <w:pPr>
        <w:pStyle w:val="a0"/>
        <w:numPr>
          <w:ilvl w:val="0"/>
          <w:numId w:val="34"/>
        </w:numPr>
        <w:ind w:left="0" w:firstLine="964"/>
      </w:pPr>
      <w:r>
        <w:t>ф</w:t>
      </w:r>
      <w:r w:rsidR="004D3D38">
        <w:t>айл сохраняется в той же директории, где находится исполняемый файл</w:t>
      </w:r>
      <w:r>
        <w:t>.</w:t>
      </w:r>
    </w:p>
    <w:p w14:paraId="182D3338" w14:textId="68EFA90B" w:rsidR="001F61FC" w:rsidRDefault="008239DB" w:rsidP="008239DB">
      <w:pPr>
        <w:pStyle w:val="4"/>
        <w:rPr>
          <w:lang w:val="en-US"/>
        </w:rPr>
      </w:pPr>
      <w:r>
        <w:t>Требования к лингвистическому обеспечению</w:t>
      </w:r>
    </w:p>
    <w:p w14:paraId="31D6DF9A" w14:textId="17F4AFFE" w:rsidR="00B8654C" w:rsidRPr="00F579A9" w:rsidRDefault="00F579A9" w:rsidP="00F579A9">
      <w:pPr>
        <w:rPr>
          <w:highlight w:val="yellow"/>
        </w:rPr>
      </w:pPr>
      <w:r>
        <w:t>Игра «Виселица» должна иметь п</w:t>
      </w:r>
      <w:r w:rsidR="004D3D38">
        <w:t>олн</w:t>
      </w:r>
      <w:r>
        <w:t>ую</w:t>
      </w:r>
      <w:r w:rsidR="004D3D38">
        <w:t xml:space="preserve"> русск</w:t>
      </w:r>
      <w:r>
        <w:t>ую</w:t>
      </w:r>
      <w:r w:rsidR="004D3D38">
        <w:t xml:space="preserve"> локализац</w:t>
      </w:r>
      <w:r>
        <w:t>ию.</w:t>
      </w:r>
    </w:p>
    <w:p w14:paraId="02ABA6DD" w14:textId="41D16A0E" w:rsidR="008239DB" w:rsidRDefault="004A0E13" w:rsidP="004A0E13">
      <w:pPr>
        <w:pStyle w:val="3"/>
        <w:rPr>
          <w:lang w:val="en-US"/>
        </w:rPr>
      </w:pPr>
      <w:bookmarkStart w:id="24" w:name="_Toc230697246"/>
      <w:r>
        <w:t>Требования к метрологическому обеспечению</w:t>
      </w:r>
      <w:bookmarkEnd w:id="24"/>
    </w:p>
    <w:p w14:paraId="5EEEF75D" w14:textId="433C0847" w:rsidR="00B8654C" w:rsidRPr="00B8654C" w:rsidRDefault="00B8654C" w:rsidP="00B8654C">
      <w:r>
        <w:t>Требования к метрологическому обеспечению не предъявляются</w:t>
      </w:r>
      <w:r w:rsidR="00F579A9">
        <w:t>.</w:t>
      </w:r>
    </w:p>
    <w:p w14:paraId="25230B1D" w14:textId="470EE874" w:rsidR="004A0E13" w:rsidRDefault="004A0E13" w:rsidP="009730DA">
      <w:pPr>
        <w:pStyle w:val="3"/>
        <w:rPr>
          <w:lang w:val="en-US"/>
        </w:rPr>
      </w:pPr>
      <w:bookmarkStart w:id="25" w:name="_Toc230697247"/>
      <w:r>
        <w:t>Требования к техническому обеспечению</w:t>
      </w:r>
      <w:bookmarkEnd w:id="25"/>
    </w:p>
    <w:p w14:paraId="689FDB28" w14:textId="52AFEC11" w:rsidR="00B8654C" w:rsidRDefault="00B8654C" w:rsidP="00B8654C">
      <w:r>
        <w:t xml:space="preserve">В состав технических средств должен входить </w:t>
      </w:r>
      <w:proofErr w:type="gramStart"/>
      <w:r>
        <w:t>ПК</w:t>
      </w:r>
      <w:proofErr w:type="gramEnd"/>
      <w:r>
        <w:t xml:space="preserve"> соответствующий минимальным требованиям: </w:t>
      </w:r>
    </w:p>
    <w:p w14:paraId="57A78351" w14:textId="54EB2464" w:rsidR="00B8654C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п</w:t>
      </w:r>
      <w:r w:rsidR="00B8654C">
        <w:t>роцессор с тактовой частотой</w:t>
      </w:r>
      <w:r w:rsidR="00897F32">
        <w:t>: 1ГГц</w:t>
      </w:r>
      <w:r w:rsidR="00C64AE2" w:rsidRPr="00C64AE2">
        <w:t>;</w:t>
      </w:r>
    </w:p>
    <w:p w14:paraId="4CF6A977" w14:textId="73ADF8D5" w:rsidR="00897F32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операционная система</w:t>
      </w:r>
      <w:r w:rsidRPr="00444617">
        <w:t xml:space="preserve">: </w:t>
      </w:r>
      <w:r>
        <w:rPr>
          <w:lang w:val="en-US"/>
        </w:rPr>
        <w:t>Windows</w:t>
      </w:r>
      <w:r w:rsidRPr="00444617">
        <w:t xml:space="preserve"> </w:t>
      </w:r>
      <w:r w:rsidRPr="00C71B5A">
        <w:t>7;</w:t>
      </w:r>
    </w:p>
    <w:p w14:paraId="670F22AE" w14:textId="1434E7CA" w:rsidR="00B8654C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о</w:t>
      </w:r>
      <w:r w:rsidR="00B8654C">
        <w:t>перативная память</w:t>
      </w:r>
      <w:r w:rsidR="00897F32">
        <w:t>: 512 МБ</w:t>
      </w:r>
      <w:r w:rsidR="00C64AE2" w:rsidRPr="00C64AE2">
        <w:t>;</w:t>
      </w:r>
    </w:p>
    <w:p w14:paraId="177488C9" w14:textId="202F9AC7" w:rsidR="00897F32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с</w:t>
      </w:r>
      <w:r w:rsidR="00897F32">
        <w:t>вободное место на диске: 10 МБ</w:t>
      </w:r>
      <w:r w:rsidR="00C64AE2" w:rsidRPr="00C64AE2">
        <w:t>;</w:t>
      </w:r>
    </w:p>
    <w:p w14:paraId="4AB25416" w14:textId="1A4FA806" w:rsidR="00B8654C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р</w:t>
      </w:r>
      <w:r w:rsidR="00B8654C">
        <w:t>азрешение экрана</w:t>
      </w:r>
      <w:r w:rsidR="00897F32">
        <w:t>: 800х600 пикселей</w:t>
      </w:r>
      <w:r w:rsidR="00C64AE2" w:rsidRPr="00C64AE2">
        <w:t>;</w:t>
      </w:r>
    </w:p>
    <w:p w14:paraId="45FBD179" w14:textId="1D2F8B02" w:rsidR="00B8654C" w:rsidRPr="00C64AE2" w:rsidRDefault="00444617" w:rsidP="00C64AE2">
      <w:pPr>
        <w:pStyle w:val="a0"/>
        <w:numPr>
          <w:ilvl w:val="0"/>
          <w:numId w:val="48"/>
        </w:numPr>
        <w:ind w:left="0" w:firstLine="964"/>
      </w:pPr>
      <w:r>
        <w:t>у</w:t>
      </w:r>
      <w:r w:rsidR="00B8654C">
        <w:t>стройства ввода</w:t>
      </w:r>
      <w:r w:rsidR="00897F32">
        <w:t xml:space="preserve">: </w:t>
      </w:r>
      <w:r w:rsidR="008C2CFA">
        <w:t>к</w:t>
      </w:r>
      <w:r w:rsidR="00DB6D20">
        <w:t>омпьютерная мышь</w:t>
      </w:r>
      <w:r w:rsidR="00C64AE2" w:rsidRPr="00C64AE2">
        <w:t>;</w:t>
      </w:r>
    </w:p>
    <w:p w14:paraId="2667804E" w14:textId="6A2F7766" w:rsidR="002F29BF" w:rsidRPr="00A07801" w:rsidRDefault="00444617" w:rsidP="00C64AE2">
      <w:pPr>
        <w:pStyle w:val="a0"/>
        <w:numPr>
          <w:ilvl w:val="0"/>
          <w:numId w:val="48"/>
        </w:numPr>
        <w:ind w:left="0" w:firstLine="964"/>
      </w:pPr>
      <w:r>
        <w:t>у</w:t>
      </w:r>
      <w:r w:rsidR="002F29BF">
        <w:t xml:space="preserve">стройство вывода: </w:t>
      </w:r>
      <w:r w:rsidR="00A07801">
        <w:t>монитор с поддержкой цветного отображения</w:t>
      </w:r>
      <w:r w:rsidR="00C64AE2" w:rsidRPr="00A07801">
        <w:t>.</w:t>
      </w:r>
    </w:p>
    <w:p w14:paraId="48FA2DD2" w14:textId="2F3F901F" w:rsidR="009730DA" w:rsidRDefault="00645BED" w:rsidP="00645BED">
      <w:pPr>
        <w:pStyle w:val="2"/>
        <w:rPr>
          <w:lang w:val="en-US"/>
        </w:rPr>
      </w:pPr>
      <w:bookmarkStart w:id="26" w:name="_Toc230697248"/>
      <w:r>
        <w:lastRenderedPageBreak/>
        <w:t>Требования к надежности</w:t>
      </w:r>
      <w:bookmarkEnd w:id="26"/>
    </w:p>
    <w:p w14:paraId="1405BF0D" w14:textId="77777777" w:rsidR="00B8654C" w:rsidRDefault="00B8654C" w:rsidP="00C64AE2">
      <w:r>
        <w:t xml:space="preserve">Приложение должно соответствовать следующим требованиям: </w:t>
      </w:r>
    </w:p>
    <w:p w14:paraId="3B7F0DD8" w14:textId="74ACF074" w:rsidR="00B8654C" w:rsidRDefault="00C64AE2" w:rsidP="00C64AE2">
      <w:pPr>
        <w:pStyle w:val="a0"/>
        <w:numPr>
          <w:ilvl w:val="0"/>
          <w:numId w:val="45"/>
        </w:numPr>
        <w:ind w:left="0" w:firstLine="936"/>
      </w:pPr>
      <w:r>
        <w:t>к</w:t>
      </w:r>
      <w:r w:rsidR="00B8654C">
        <w:t>аждый элемент интерфейса должен быть рабочим, срабатывать при нажатии, чтобы не возникало проблем с использованием;</w:t>
      </w:r>
    </w:p>
    <w:p w14:paraId="1442F32F" w14:textId="501B3220" w:rsidR="00B8654C" w:rsidRDefault="00C64AE2" w:rsidP="00C64AE2">
      <w:pPr>
        <w:pStyle w:val="a0"/>
        <w:numPr>
          <w:ilvl w:val="0"/>
          <w:numId w:val="45"/>
        </w:numPr>
        <w:ind w:left="0" w:firstLine="936"/>
      </w:pPr>
      <w:r>
        <w:t>и</w:t>
      </w:r>
      <w:r w:rsidR="00B8654C">
        <w:t>нтерфейс должен четко отображать все компоненты</w:t>
      </w:r>
      <w:r w:rsidR="00897F32">
        <w:t xml:space="preserve"> </w:t>
      </w:r>
      <w:r w:rsidR="00B8654C">
        <w:t>игры на экране;</w:t>
      </w:r>
    </w:p>
    <w:p w14:paraId="67781223" w14:textId="59D3512A" w:rsidR="00B8654C" w:rsidRDefault="00C64AE2" w:rsidP="00C64AE2">
      <w:pPr>
        <w:pStyle w:val="a0"/>
        <w:numPr>
          <w:ilvl w:val="0"/>
          <w:numId w:val="45"/>
        </w:numPr>
        <w:ind w:left="0" w:firstLine="936"/>
      </w:pPr>
      <w:r>
        <w:t>р</w:t>
      </w:r>
      <w:r w:rsidR="00B8654C">
        <w:t>егулярное тестирование игры на выявление ошибок их исправления для гарантирования стабильного использования;</w:t>
      </w:r>
    </w:p>
    <w:p w14:paraId="045CAE2C" w14:textId="4217F0CC" w:rsidR="00B8654C" w:rsidRDefault="00C64AE2" w:rsidP="00C64AE2">
      <w:pPr>
        <w:pStyle w:val="a0"/>
        <w:numPr>
          <w:ilvl w:val="0"/>
          <w:numId w:val="45"/>
        </w:numPr>
        <w:ind w:left="0" w:firstLine="936"/>
      </w:pPr>
      <w:r>
        <w:t>о</w:t>
      </w:r>
      <w:r w:rsidR="00B8654C">
        <w:t>рганизация бесперебойного питания технических средств;</w:t>
      </w:r>
    </w:p>
    <w:p w14:paraId="43AB0C5A" w14:textId="0B33BDB4" w:rsidR="00B8654C" w:rsidRPr="00B8654C" w:rsidRDefault="00C64AE2" w:rsidP="00C64AE2">
      <w:pPr>
        <w:pStyle w:val="a0"/>
        <w:numPr>
          <w:ilvl w:val="0"/>
          <w:numId w:val="45"/>
        </w:numPr>
        <w:ind w:left="0" w:firstLine="936"/>
      </w:pPr>
      <w:r>
        <w:t>р</w:t>
      </w:r>
      <w:r w:rsidR="00B8654C">
        <w:t>егулярным выполнением рекомендаций Министерства труда и социального развития РФ, изложенных в Постановлении от 23 июля 1998 г. «Об утверждении</w:t>
      </w:r>
      <w:r w:rsidR="00897F32">
        <w:t xml:space="preserve"> </w:t>
      </w:r>
      <w:r w:rsidR="00B8654C">
        <w:t>межотраслевых типовых норм времени на работы по сервисному обслуживанию</w:t>
      </w:r>
      <w:r w:rsidR="00897F32">
        <w:t xml:space="preserve"> </w:t>
      </w:r>
      <w:r w:rsidR="00B8654C">
        <w:t>ПЭВМ и оргтехники и сопровождению программных средств».</w:t>
      </w:r>
    </w:p>
    <w:p w14:paraId="7F640B47" w14:textId="070904E2" w:rsidR="00645BED" w:rsidRDefault="00645BED" w:rsidP="00645BED">
      <w:pPr>
        <w:pStyle w:val="2"/>
      </w:pPr>
      <w:bookmarkStart w:id="27" w:name="_Toc230697249"/>
      <w:r>
        <w:t>Требования к безопасности</w:t>
      </w:r>
      <w:bookmarkEnd w:id="27"/>
    </w:p>
    <w:p w14:paraId="074C9E43" w14:textId="61EBFF9A" w:rsidR="00161D2D" w:rsidRPr="00161D2D" w:rsidRDefault="00EB739B" w:rsidP="00161D2D">
      <w:r>
        <w:t>Игра</w:t>
      </w:r>
      <w:r w:rsidRPr="00EB739B">
        <w:t xml:space="preserve"> «Виселица» долж</w:t>
      </w:r>
      <w:r>
        <w:t>на</w:t>
      </w:r>
      <w:r w:rsidRPr="00EB739B">
        <w:t xml:space="preserve"> соответствовать требованиям безопасности по следующим направлениям: безопасность кода, безопасность эксплуатации, информационная безопасность, безопасность пользователя и соответствие законодательству Российской Федерации</w:t>
      </w:r>
      <w:r>
        <w:t>.</w:t>
      </w:r>
    </w:p>
    <w:p w14:paraId="32C4A45D" w14:textId="67FCFD3C" w:rsidR="007A3137" w:rsidRDefault="007A3137" w:rsidP="007A3137">
      <w:pPr>
        <w:pStyle w:val="2"/>
      </w:pPr>
      <w:bookmarkStart w:id="28" w:name="_Toc230697250"/>
      <w:r>
        <w:t>Требования к патентной чистоте</w:t>
      </w:r>
      <w:bookmarkEnd w:id="28"/>
    </w:p>
    <w:p w14:paraId="77B5EBD7" w14:textId="5EEEDDA1" w:rsidR="00161D2D" w:rsidRPr="00161D2D" w:rsidRDefault="00EB739B" w:rsidP="00EB739B">
      <w:r w:rsidRPr="00EB739B">
        <w:t>Разрабатываем</w:t>
      </w:r>
      <w:r>
        <w:t>ая</w:t>
      </w:r>
      <w:r w:rsidRPr="00EB739B">
        <w:t xml:space="preserve"> </w:t>
      </w:r>
      <w:r>
        <w:t>игра</w:t>
      </w:r>
      <w:r w:rsidRPr="00EB739B">
        <w:t xml:space="preserve"> «Виселица» долж</w:t>
      </w:r>
      <w:r>
        <w:t>на</w:t>
      </w:r>
      <w:r w:rsidRPr="00EB739B">
        <w:t xml:space="preserve"> соответствовать требованиям части 4 Гражданского кодекса Российской Федерации «Интеллектуальные права» в части соблюдения авторских прав, патентной чистоты и отсутствия нарушений прав третьих лиц.</w:t>
      </w:r>
    </w:p>
    <w:p w14:paraId="3BF80742" w14:textId="0BFF82FC" w:rsidR="003A546E" w:rsidRDefault="003A546E" w:rsidP="003A546E">
      <w:pPr>
        <w:pStyle w:val="2"/>
        <w:rPr>
          <w:lang w:val="en-US"/>
        </w:rPr>
      </w:pPr>
      <w:bookmarkStart w:id="29" w:name="_Toc230697251"/>
      <w:r>
        <w:t>Требования к перспективам развития</w:t>
      </w:r>
      <w:bookmarkEnd w:id="29"/>
    </w:p>
    <w:p w14:paraId="35804928" w14:textId="3D4B7510" w:rsidR="00671B4D" w:rsidRPr="003F14D2" w:rsidRDefault="00B8654C" w:rsidP="00671B4D">
      <w:r>
        <w:t xml:space="preserve">Дальнейшая перспектива развития программного продукта предполагает реализацию функций, описанных ниже: </w:t>
      </w:r>
    </w:p>
    <w:p w14:paraId="52F1A09E" w14:textId="1FC4D986" w:rsidR="00671B4D" w:rsidRDefault="00671B4D">
      <w:pPr>
        <w:pStyle w:val="a0"/>
        <w:numPr>
          <w:ilvl w:val="0"/>
          <w:numId w:val="35"/>
        </w:numPr>
        <w:ind w:left="0" w:firstLine="851"/>
      </w:pPr>
      <w:r>
        <w:t>Добавление категорий слов с возможностью выбора категорий перед игрой.</w:t>
      </w:r>
    </w:p>
    <w:p w14:paraId="727A7299" w14:textId="5DD99D61" w:rsidR="00671B4D" w:rsidRDefault="00671B4D">
      <w:pPr>
        <w:pStyle w:val="a0"/>
        <w:numPr>
          <w:ilvl w:val="0"/>
          <w:numId w:val="35"/>
        </w:numPr>
        <w:ind w:left="0" w:firstLine="851"/>
      </w:pPr>
      <w:r>
        <w:t>Фоновое изображение для выбранной категории слов.</w:t>
      </w:r>
    </w:p>
    <w:p w14:paraId="385C3B5E" w14:textId="007778D2" w:rsidR="00671B4D" w:rsidRDefault="00671B4D">
      <w:pPr>
        <w:pStyle w:val="a0"/>
        <w:numPr>
          <w:ilvl w:val="0"/>
          <w:numId w:val="35"/>
        </w:numPr>
        <w:ind w:left="0" w:firstLine="851"/>
      </w:pPr>
      <w:r>
        <w:t>Введение базовой статистики: количество побед, поражений, процент побед.</w:t>
      </w:r>
    </w:p>
    <w:p w14:paraId="7B323834" w14:textId="0262B6F5" w:rsidR="00671B4D" w:rsidRDefault="00671B4D">
      <w:pPr>
        <w:pStyle w:val="a0"/>
        <w:numPr>
          <w:ilvl w:val="0"/>
          <w:numId w:val="35"/>
        </w:numPr>
        <w:ind w:left="0" w:firstLine="851"/>
      </w:pPr>
      <w:r>
        <w:t>Выбор оформления (классическое, тёмное).</w:t>
      </w:r>
    </w:p>
    <w:p w14:paraId="60185013" w14:textId="20117DFE" w:rsidR="00671B4D" w:rsidRDefault="00671B4D">
      <w:pPr>
        <w:pStyle w:val="a0"/>
        <w:numPr>
          <w:ilvl w:val="0"/>
          <w:numId w:val="35"/>
        </w:numPr>
        <w:ind w:left="0" w:firstLine="851"/>
      </w:pPr>
      <w:r>
        <w:t>Смена шрифтов.</w:t>
      </w:r>
    </w:p>
    <w:p w14:paraId="61467D86" w14:textId="5A1B45F5" w:rsidR="00671B4D" w:rsidRDefault="00671B4D">
      <w:pPr>
        <w:pStyle w:val="a0"/>
        <w:numPr>
          <w:ilvl w:val="0"/>
          <w:numId w:val="35"/>
        </w:numPr>
        <w:ind w:left="0" w:firstLine="851"/>
      </w:pPr>
      <w:r>
        <w:t>Переключение между русским, английским языками.</w:t>
      </w:r>
    </w:p>
    <w:p w14:paraId="6797FC4D" w14:textId="6357C0E6" w:rsidR="00671B4D" w:rsidRDefault="00671B4D">
      <w:pPr>
        <w:pStyle w:val="a0"/>
        <w:numPr>
          <w:ilvl w:val="0"/>
          <w:numId w:val="35"/>
        </w:numPr>
        <w:ind w:left="0" w:firstLine="851"/>
      </w:pPr>
      <w:r>
        <w:t>Отдельные словари для каждого языка.</w:t>
      </w:r>
    </w:p>
    <w:p w14:paraId="5FC46341" w14:textId="38902780" w:rsidR="00671B4D" w:rsidRPr="00671B4D" w:rsidRDefault="00671B4D">
      <w:pPr>
        <w:pStyle w:val="a0"/>
        <w:numPr>
          <w:ilvl w:val="0"/>
          <w:numId w:val="35"/>
        </w:numPr>
        <w:ind w:left="0" w:firstLine="851"/>
      </w:pPr>
      <w:r>
        <w:t>Онлайн-режим для двух игроков.</w:t>
      </w:r>
    </w:p>
    <w:p w14:paraId="06616391" w14:textId="61355C9C" w:rsidR="0002309A" w:rsidRDefault="00127A5A" w:rsidP="00127A5A">
      <w:pPr>
        <w:pStyle w:val="1"/>
        <w:rPr>
          <w:lang w:val="en-US"/>
        </w:rPr>
      </w:pPr>
      <w:bookmarkStart w:id="30" w:name="_Toc230697252"/>
      <w:r>
        <w:lastRenderedPageBreak/>
        <w:t>Состав и содержание рабо</w:t>
      </w:r>
      <w:r w:rsidR="0002309A">
        <w:t>т</w:t>
      </w:r>
      <w:bookmarkEnd w:id="30"/>
    </w:p>
    <w:p w14:paraId="0FD56427" w14:textId="77777777" w:rsidR="00B8654C" w:rsidRDefault="00B8654C" w:rsidP="0039462A">
      <w:r>
        <w:t xml:space="preserve">Работа над игрой состоит из следующих этапов: </w:t>
      </w:r>
    </w:p>
    <w:p w14:paraId="71355408" w14:textId="49EBB0DC" w:rsidR="0048582C" w:rsidRDefault="00091716" w:rsidP="0048582C">
      <w:pPr>
        <w:pStyle w:val="a0"/>
        <w:numPr>
          <w:ilvl w:val="0"/>
          <w:numId w:val="36"/>
        </w:numPr>
        <w:ind w:left="0" w:firstLine="851"/>
        <w:jc w:val="left"/>
      </w:pPr>
      <w:r>
        <w:t>Р</w:t>
      </w:r>
      <w:r w:rsidR="00B8654C">
        <w:t>азработка ТЗ</w:t>
      </w:r>
      <w:r w:rsidR="008C2CFA">
        <w:t>.</w:t>
      </w:r>
    </w:p>
    <w:p w14:paraId="79BDAD2A" w14:textId="4D0503B2" w:rsidR="0048582C" w:rsidRDefault="0048582C" w:rsidP="0048582C">
      <w:pPr>
        <w:spacing w:before="0"/>
      </w:pPr>
      <w:r w:rsidRPr="0048582C">
        <w:t xml:space="preserve">На данном этапе </w:t>
      </w:r>
      <w:r w:rsidR="008C2CFA">
        <w:t xml:space="preserve">должно </w:t>
      </w:r>
      <w:r w:rsidRPr="0048582C">
        <w:t>осуществля</w:t>
      </w:r>
      <w:r w:rsidR="008C2CFA">
        <w:t>ться</w:t>
      </w:r>
      <w:r w:rsidRPr="0048582C">
        <w:t xml:space="preserve"> формулирование требований к программному продукту, анализ предметной области и существующих аналогов, определение правил игры, а также оформление документа «Техническое задание» в соответствии с требованиями ГОСТ 34.602-2020. </w:t>
      </w:r>
    </w:p>
    <w:p w14:paraId="4830FF9C" w14:textId="71ECBA44" w:rsidR="00B8654C" w:rsidRDefault="00091716" w:rsidP="0048582C">
      <w:pPr>
        <w:pStyle w:val="a0"/>
        <w:numPr>
          <w:ilvl w:val="0"/>
          <w:numId w:val="36"/>
        </w:numPr>
        <w:ind w:left="0" w:firstLine="851"/>
        <w:jc w:val="left"/>
      </w:pPr>
      <w:r>
        <w:t>Р</w:t>
      </w:r>
      <w:r w:rsidR="00B8654C">
        <w:t>абочее проектирование</w:t>
      </w:r>
      <w:r w:rsidR="008C2CFA">
        <w:t>.</w:t>
      </w:r>
    </w:p>
    <w:p w14:paraId="0B35586B" w14:textId="5FFBD0F5" w:rsidR="0048582C" w:rsidRDefault="0048582C" w:rsidP="0048582C">
      <w:pPr>
        <w:spacing w:before="0"/>
      </w:pPr>
      <w:r w:rsidRPr="0048582C">
        <w:t xml:space="preserve">Этап </w:t>
      </w:r>
      <w:r w:rsidR="008C2CFA">
        <w:t xml:space="preserve">должен </w:t>
      </w:r>
      <w:r w:rsidRPr="0048582C">
        <w:t>включа</w:t>
      </w:r>
      <w:r w:rsidR="008C2CFA">
        <w:t>ть</w:t>
      </w:r>
      <w:r w:rsidRPr="0048582C">
        <w:t xml:space="preserve"> проектирование архитектуры приложения, разработку макетов пользовательского интерфейса всех экранов, создание 7 стадий виселицы, подготовку словаря слов объёмом не менее 100 слов</w:t>
      </w:r>
      <w:r>
        <w:t>.</w:t>
      </w:r>
    </w:p>
    <w:p w14:paraId="1ACAF1BE" w14:textId="21B2B472" w:rsidR="00B8654C" w:rsidRDefault="00091716" w:rsidP="0048582C">
      <w:pPr>
        <w:pStyle w:val="a0"/>
        <w:numPr>
          <w:ilvl w:val="0"/>
          <w:numId w:val="36"/>
        </w:numPr>
        <w:ind w:left="0" w:firstLine="851"/>
        <w:jc w:val="left"/>
      </w:pPr>
      <w:r>
        <w:t>Р</w:t>
      </w:r>
      <w:r w:rsidR="00B8654C">
        <w:t>еализация</w:t>
      </w:r>
      <w:r w:rsidR="008C2CFA">
        <w:t>.</w:t>
      </w:r>
    </w:p>
    <w:p w14:paraId="70E48940" w14:textId="1772E165" w:rsidR="0048582C" w:rsidRDefault="0048582C" w:rsidP="0048582C">
      <w:pPr>
        <w:spacing w:before="0"/>
      </w:pPr>
      <w:r w:rsidRPr="0048582C">
        <w:t xml:space="preserve">На этапе реализации </w:t>
      </w:r>
      <w:r w:rsidR="008C2CFA">
        <w:t xml:space="preserve">должно </w:t>
      </w:r>
      <w:r w:rsidRPr="0048582C">
        <w:t>производит</w:t>
      </w:r>
      <w:r w:rsidR="008C2CFA">
        <w:t>ь</w:t>
      </w:r>
      <w:r w:rsidRPr="0048582C">
        <w:t xml:space="preserve">ся написание программного кода на языке Python с использованием библиотек </w:t>
      </w:r>
      <w:proofErr w:type="spellStart"/>
      <w:r w:rsidRPr="0048582C">
        <w:t>tkinter</w:t>
      </w:r>
      <w:proofErr w:type="spellEnd"/>
      <w:r w:rsidRPr="0048582C">
        <w:t xml:space="preserve">, </w:t>
      </w:r>
      <w:proofErr w:type="spellStart"/>
      <w:r w:rsidRPr="0048582C">
        <w:t>random</w:t>
      </w:r>
      <w:proofErr w:type="spellEnd"/>
      <w:r w:rsidRPr="0048582C">
        <w:t xml:space="preserve">, </w:t>
      </w:r>
      <w:proofErr w:type="spellStart"/>
      <w:r w:rsidRPr="0048582C">
        <w:t>json</w:t>
      </w:r>
      <w:proofErr w:type="spellEnd"/>
      <w:r w:rsidRPr="0048582C">
        <w:t xml:space="preserve">. В ходе выполнения этапа </w:t>
      </w:r>
      <w:r w:rsidR="008C2CFA">
        <w:t>должно быть создано</w:t>
      </w:r>
      <w:r w:rsidRPr="0048582C">
        <w:t>: главное меню, экран правил, игровой экран с виртуальной клавиатурой и визуализацией виселицы, система начисления монет, механизм подсказок, экраны результат</w:t>
      </w:r>
      <w:r>
        <w:t>ов</w:t>
      </w:r>
      <w:r w:rsidRPr="0048582C">
        <w:t>, а также</w:t>
      </w:r>
      <w:r w:rsidR="008C2CFA">
        <w:t xml:space="preserve"> </w:t>
      </w:r>
      <w:r w:rsidRPr="0048582C">
        <w:t xml:space="preserve">автоматическое сохранение прогресса в файл </w:t>
      </w:r>
      <w:proofErr w:type="spellStart"/>
      <w:r w:rsidRPr="0048582C">
        <w:t>game.json</w:t>
      </w:r>
      <w:proofErr w:type="spellEnd"/>
      <w:r w:rsidRPr="0048582C">
        <w:t xml:space="preserve">. </w:t>
      </w:r>
    </w:p>
    <w:p w14:paraId="66889EC4" w14:textId="5FC14910" w:rsidR="0048582C" w:rsidRDefault="00091716" w:rsidP="0048582C">
      <w:pPr>
        <w:pStyle w:val="a0"/>
        <w:numPr>
          <w:ilvl w:val="0"/>
          <w:numId w:val="36"/>
        </w:numPr>
        <w:ind w:left="0" w:firstLine="851"/>
        <w:jc w:val="left"/>
      </w:pPr>
      <w:r>
        <w:t>В</w:t>
      </w:r>
      <w:r w:rsidR="00B8654C">
        <w:t>недрение</w:t>
      </w:r>
      <w:r w:rsidR="008C2CFA">
        <w:t>.</w:t>
      </w:r>
    </w:p>
    <w:p w14:paraId="4C6BD86E" w14:textId="7AA85A62" w:rsidR="002F29BF" w:rsidRPr="002F29BF" w:rsidRDefault="0048582C" w:rsidP="00C851C0">
      <w:pPr>
        <w:spacing w:before="0"/>
      </w:pPr>
      <w:r w:rsidRPr="0048582C">
        <w:t xml:space="preserve">Этап </w:t>
      </w:r>
      <w:r w:rsidR="008C2CFA">
        <w:t xml:space="preserve">должен </w:t>
      </w:r>
      <w:r w:rsidRPr="0048582C">
        <w:t>включа</w:t>
      </w:r>
      <w:r w:rsidR="008C2CFA">
        <w:t>ть</w:t>
      </w:r>
      <w:r w:rsidRPr="0048582C">
        <w:t xml:space="preserve"> комплексное тестирование программного продукта </w:t>
      </w:r>
      <w:r w:rsidR="00DA6BE3">
        <w:t>в среде</w:t>
      </w:r>
      <w:r w:rsidRPr="0048582C">
        <w:t xml:space="preserve"> операционн</w:t>
      </w:r>
      <w:r w:rsidR="00DA6BE3">
        <w:t>ой</w:t>
      </w:r>
      <w:r w:rsidRPr="0048582C">
        <w:t xml:space="preserve"> систем</w:t>
      </w:r>
      <w:r w:rsidR="00DA6BE3">
        <w:t xml:space="preserve">ы </w:t>
      </w:r>
      <w:r w:rsidR="00DA6BE3">
        <w:rPr>
          <w:lang w:val="en-US"/>
        </w:rPr>
        <w:t>Windows</w:t>
      </w:r>
      <w:r w:rsidRPr="0048582C">
        <w:t xml:space="preserve">, выявление и устранение дефектов, доработку программы по результатам тестирования, подготовку эксплуатационной документации, а также проведение приёмо-сдаточных испытаний с демонстрацией продукта комиссии. </w:t>
      </w:r>
    </w:p>
    <w:p w14:paraId="7B2062F0" w14:textId="507E16E2" w:rsidR="00127A5A" w:rsidRDefault="0002309A" w:rsidP="00127A5A">
      <w:pPr>
        <w:pStyle w:val="1"/>
      </w:pPr>
      <w:bookmarkStart w:id="31" w:name="_Toc230697253"/>
      <w:r>
        <w:lastRenderedPageBreak/>
        <w:t>Порядок разработки</w:t>
      </w:r>
      <w:bookmarkEnd w:id="31"/>
    </w:p>
    <w:p w14:paraId="016B9DB3" w14:textId="527B209F" w:rsidR="00B8654C" w:rsidRDefault="00B8654C" w:rsidP="00B8654C">
      <w:r>
        <w:t>Порядок разработки представлен в таблице 1</w:t>
      </w:r>
      <w:r w:rsidR="00161D2D">
        <w:t>.</w:t>
      </w:r>
    </w:p>
    <w:p w14:paraId="79363124" w14:textId="66899C67" w:rsidR="0099265A" w:rsidRPr="0048582C" w:rsidRDefault="0099265A" w:rsidP="0099265A">
      <w:pPr>
        <w:ind w:firstLine="0"/>
      </w:pPr>
      <w:r w:rsidRPr="0001106F">
        <w:t>Таблица 1 – Этапы разработки игры «Виселица»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888"/>
        <w:gridCol w:w="2111"/>
        <w:gridCol w:w="1638"/>
        <w:gridCol w:w="3448"/>
        <w:gridCol w:w="2110"/>
      </w:tblGrid>
      <w:tr w:rsidR="002B7FEA" w14:paraId="14D65604" w14:textId="77777777" w:rsidTr="003B2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6" w:type="pct"/>
            <w:vAlign w:val="center"/>
          </w:tcPr>
          <w:p w14:paraId="188D8265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Номер этапа</w:t>
            </w:r>
          </w:p>
        </w:tc>
        <w:tc>
          <w:tcPr>
            <w:tcW w:w="1035" w:type="pct"/>
            <w:vAlign w:val="center"/>
          </w:tcPr>
          <w:p w14:paraId="07D0102C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Наименование</w:t>
            </w:r>
          </w:p>
        </w:tc>
        <w:tc>
          <w:tcPr>
            <w:tcW w:w="803" w:type="pct"/>
            <w:vAlign w:val="center"/>
          </w:tcPr>
          <w:p w14:paraId="54091ECB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Длительность</w:t>
            </w:r>
          </w:p>
        </w:tc>
        <w:tc>
          <w:tcPr>
            <w:tcW w:w="1691" w:type="pct"/>
            <w:vAlign w:val="center"/>
          </w:tcPr>
          <w:p w14:paraId="7CEF39C8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Состав работ</w:t>
            </w:r>
          </w:p>
        </w:tc>
        <w:tc>
          <w:tcPr>
            <w:tcW w:w="1035" w:type="pct"/>
            <w:vAlign w:val="center"/>
          </w:tcPr>
          <w:p w14:paraId="0088A2B3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Результат</w:t>
            </w:r>
          </w:p>
        </w:tc>
      </w:tr>
      <w:tr w:rsidR="002B7FEA" w14:paraId="413ACAAA" w14:textId="77777777" w:rsidTr="003B2CF8">
        <w:tc>
          <w:tcPr>
            <w:tcW w:w="436" w:type="pct"/>
            <w:vAlign w:val="center"/>
          </w:tcPr>
          <w:p w14:paraId="7DAE98A3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1035" w:type="pct"/>
            <w:vAlign w:val="center"/>
          </w:tcPr>
          <w:p w14:paraId="2E22B1F8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Настройка рабочего окружения</w:t>
            </w:r>
          </w:p>
        </w:tc>
        <w:tc>
          <w:tcPr>
            <w:tcW w:w="803" w:type="pct"/>
            <w:vAlign w:val="center"/>
          </w:tcPr>
          <w:p w14:paraId="041245FF" w14:textId="09314545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4 дня</w:t>
            </w:r>
          </w:p>
        </w:tc>
        <w:tc>
          <w:tcPr>
            <w:tcW w:w="1691" w:type="pct"/>
            <w:vAlign w:val="center"/>
          </w:tcPr>
          <w:p w14:paraId="4C140561" w14:textId="0A5AFC6E" w:rsidR="0039462A" w:rsidRPr="007E3E59" w:rsidRDefault="007E3E59" w:rsidP="0039462A">
            <w:pPr>
              <w:spacing w:before="0" w:line="240" w:lineRule="auto"/>
              <w:ind w:firstLine="0"/>
              <w:jc w:val="left"/>
            </w:pPr>
            <w:r w:rsidRPr="007E3E59">
              <w:t>Установка Python и настройка среды разработки</w:t>
            </w:r>
          </w:p>
        </w:tc>
        <w:tc>
          <w:tcPr>
            <w:tcW w:w="1035" w:type="pct"/>
            <w:vAlign w:val="center"/>
          </w:tcPr>
          <w:p w14:paraId="371F277D" w14:textId="7413CD98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Готовое рабочее окружение для разработки</w:t>
            </w:r>
          </w:p>
        </w:tc>
      </w:tr>
      <w:tr w:rsidR="002B7FEA" w14:paraId="6A8E8DDA" w14:textId="77777777" w:rsidTr="003B2CF8">
        <w:tc>
          <w:tcPr>
            <w:tcW w:w="436" w:type="pct"/>
            <w:vAlign w:val="center"/>
          </w:tcPr>
          <w:p w14:paraId="077DB6F3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1035" w:type="pct"/>
            <w:vAlign w:val="center"/>
          </w:tcPr>
          <w:p w14:paraId="7CE03DEC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803" w:type="pct"/>
            <w:vAlign w:val="center"/>
          </w:tcPr>
          <w:p w14:paraId="41B48909" w14:textId="1B2FDA52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3 недели</w:t>
            </w:r>
          </w:p>
        </w:tc>
        <w:tc>
          <w:tcPr>
            <w:tcW w:w="1691" w:type="pct"/>
            <w:vAlign w:val="center"/>
          </w:tcPr>
          <w:p w14:paraId="45F9F350" w14:textId="78276425" w:rsidR="0039462A" w:rsidRPr="002B7FEA" w:rsidRDefault="00025A82" w:rsidP="0039462A">
            <w:pPr>
              <w:spacing w:before="0" w:line="240" w:lineRule="auto"/>
              <w:ind w:firstLine="0"/>
              <w:jc w:val="left"/>
            </w:pPr>
            <w:r>
              <w:t>Определение</w:t>
            </w:r>
            <w:r w:rsidR="0039462A">
              <w:t xml:space="preserve"> требований к проект</w:t>
            </w:r>
            <w:r>
              <w:t>у</w:t>
            </w:r>
            <w:r w:rsidR="00404696">
              <w:t>, о</w:t>
            </w:r>
            <w:r w:rsidR="0039462A">
              <w:t>формление документа по ГОСТ</w:t>
            </w:r>
            <w:r w:rsidR="00404696">
              <w:t>, с</w:t>
            </w:r>
            <w:r w:rsidR="0039462A">
              <w:t>огласование с преподавателем и внесение правок</w:t>
            </w:r>
            <w:r w:rsidR="002B7FEA" w:rsidRPr="002B7FEA">
              <w:t>.</w:t>
            </w:r>
          </w:p>
        </w:tc>
        <w:tc>
          <w:tcPr>
            <w:tcW w:w="1035" w:type="pct"/>
            <w:vAlign w:val="center"/>
          </w:tcPr>
          <w:p w14:paraId="20F8241F" w14:textId="3A66F7B9" w:rsidR="00B8654C" w:rsidRDefault="009C213E" w:rsidP="0039462A">
            <w:pPr>
              <w:spacing w:before="0" w:line="240" w:lineRule="auto"/>
              <w:ind w:firstLine="0"/>
              <w:jc w:val="left"/>
            </w:pPr>
            <w:r>
              <w:t>Готовое т</w:t>
            </w:r>
            <w:r w:rsidR="002B7FEA">
              <w:t>ехническое задание</w:t>
            </w:r>
          </w:p>
        </w:tc>
      </w:tr>
      <w:tr w:rsidR="002B7FEA" w14:paraId="6B664B2C" w14:textId="77777777" w:rsidTr="003B2CF8">
        <w:tc>
          <w:tcPr>
            <w:tcW w:w="436" w:type="pct"/>
            <w:vAlign w:val="center"/>
          </w:tcPr>
          <w:p w14:paraId="79E4E72B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1035" w:type="pct"/>
            <w:vAlign w:val="center"/>
          </w:tcPr>
          <w:p w14:paraId="5D8549F1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Проектирование</w:t>
            </w:r>
          </w:p>
        </w:tc>
        <w:tc>
          <w:tcPr>
            <w:tcW w:w="803" w:type="pct"/>
            <w:vAlign w:val="center"/>
          </w:tcPr>
          <w:p w14:paraId="5D727CFD" w14:textId="7335CBC8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4 недели</w:t>
            </w:r>
          </w:p>
        </w:tc>
        <w:tc>
          <w:tcPr>
            <w:tcW w:w="1691" w:type="pct"/>
            <w:vAlign w:val="center"/>
          </w:tcPr>
          <w:p w14:paraId="0C31D8F8" w14:textId="3FF47A60" w:rsidR="0039462A" w:rsidRPr="002B7FEA" w:rsidRDefault="0039462A" w:rsidP="0039462A">
            <w:pPr>
              <w:spacing w:before="0" w:line="240" w:lineRule="auto"/>
              <w:ind w:firstLine="0"/>
              <w:jc w:val="left"/>
            </w:pPr>
            <w:r>
              <w:t xml:space="preserve">Проектирование архитектуры </w:t>
            </w:r>
            <w:r w:rsidR="003934B2">
              <w:t>игры</w:t>
            </w:r>
            <w:r w:rsidR="00404696">
              <w:t>, с</w:t>
            </w:r>
            <w:r>
              <w:t xml:space="preserve">оздание </w:t>
            </w:r>
            <w:r w:rsidR="00025A82">
              <w:t>прототипов</w:t>
            </w:r>
            <w:r>
              <w:t xml:space="preserve"> всех экранов</w:t>
            </w:r>
            <w:r w:rsidR="00404696">
              <w:t>, р</w:t>
            </w:r>
            <w:r>
              <w:t>азработка стадий виселицы</w:t>
            </w:r>
            <w:r w:rsidR="00404696">
              <w:t>, п</w:t>
            </w:r>
            <w:r>
              <w:t>одготовка словаря из 100 слов</w:t>
            </w:r>
            <w:r w:rsidR="002B7FEA" w:rsidRPr="002B7FEA">
              <w:t>.</w:t>
            </w:r>
          </w:p>
        </w:tc>
        <w:tc>
          <w:tcPr>
            <w:tcW w:w="1035" w:type="pct"/>
            <w:vAlign w:val="center"/>
          </w:tcPr>
          <w:p w14:paraId="6F5D5A83" w14:textId="768B7749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 xml:space="preserve">Словарь, </w:t>
            </w:r>
            <w:r w:rsidR="00025A82">
              <w:t>прототипы</w:t>
            </w:r>
            <w:r>
              <w:t>, стадии виселицы</w:t>
            </w:r>
          </w:p>
        </w:tc>
      </w:tr>
      <w:tr w:rsidR="002B7FEA" w14:paraId="55AE8C8C" w14:textId="77777777" w:rsidTr="003B2CF8">
        <w:tc>
          <w:tcPr>
            <w:tcW w:w="436" w:type="pct"/>
            <w:vAlign w:val="center"/>
          </w:tcPr>
          <w:p w14:paraId="4E5ED34A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1035" w:type="pct"/>
            <w:vAlign w:val="center"/>
          </w:tcPr>
          <w:p w14:paraId="26DCA4E9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Написание кода программного обеспечения</w:t>
            </w:r>
          </w:p>
        </w:tc>
        <w:tc>
          <w:tcPr>
            <w:tcW w:w="803" w:type="pct"/>
            <w:vAlign w:val="center"/>
          </w:tcPr>
          <w:p w14:paraId="79AF4F1D" w14:textId="6FAE4D66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6 недель</w:t>
            </w:r>
          </w:p>
        </w:tc>
        <w:tc>
          <w:tcPr>
            <w:tcW w:w="1691" w:type="pct"/>
            <w:vAlign w:val="center"/>
          </w:tcPr>
          <w:p w14:paraId="557B0EE2" w14:textId="1D196E3E" w:rsidR="002B7FEA" w:rsidRPr="002B7FEA" w:rsidRDefault="00404696" w:rsidP="0039462A">
            <w:pPr>
              <w:spacing w:before="0" w:line="240" w:lineRule="auto"/>
              <w:ind w:firstLine="0"/>
              <w:jc w:val="left"/>
            </w:pPr>
            <w:r>
              <w:t>Р</w:t>
            </w:r>
            <w:r w:rsidR="002B7FEA">
              <w:t>еализация главного меню и экран правил</w:t>
            </w:r>
            <w:r>
              <w:t>, о</w:t>
            </w:r>
            <w:r w:rsidR="002B7FEA">
              <w:t>бработка нажатий клавиш</w:t>
            </w:r>
            <w:r>
              <w:t>, п</w:t>
            </w:r>
            <w:r w:rsidR="002B7FEA">
              <w:t>роверка победы/поражения</w:t>
            </w:r>
            <w:r>
              <w:t>, с</w:t>
            </w:r>
            <w:r w:rsidR="002B7FEA">
              <w:t>оздание системы монет и подсказки</w:t>
            </w:r>
            <w:r w:rsidR="002B7FEA" w:rsidRPr="002B7FEA">
              <w:t>.</w:t>
            </w:r>
          </w:p>
        </w:tc>
        <w:tc>
          <w:tcPr>
            <w:tcW w:w="1035" w:type="pct"/>
            <w:vAlign w:val="center"/>
          </w:tcPr>
          <w:p w14:paraId="6CF6DDF9" w14:textId="0198849D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Игра с полным функционалом согласно ТЗ</w:t>
            </w:r>
          </w:p>
        </w:tc>
      </w:tr>
      <w:tr w:rsidR="002B7FEA" w14:paraId="4456FEB8" w14:textId="77777777" w:rsidTr="003B2CF8">
        <w:tc>
          <w:tcPr>
            <w:tcW w:w="436" w:type="pct"/>
            <w:vAlign w:val="center"/>
          </w:tcPr>
          <w:p w14:paraId="2452B0B3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1035" w:type="pct"/>
            <w:vAlign w:val="center"/>
          </w:tcPr>
          <w:p w14:paraId="135194B4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Тестирование программы</w:t>
            </w:r>
          </w:p>
        </w:tc>
        <w:tc>
          <w:tcPr>
            <w:tcW w:w="803" w:type="pct"/>
            <w:vAlign w:val="center"/>
          </w:tcPr>
          <w:p w14:paraId="3BC2706B" w14:textId="66E7DAFD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3 недели</w:t>
            </w:r>
          </w:p>
        </w:tc>
        <w:tc>
          <w:tcPr>
            <w:tcW w:w="1691" w:type="pct"/>
            <w:vAlign w:val="center"/>
          </w:tcPr>
          <w:p w14:paraId="2D5F8719" w14:textId="120A77A4" w:rsidR="0039462A" w:rsidRPr="00570DCA" w:rsidRDefault="0039462A" w:rsidP="0039462A">
            <w:pPr>
              <w:spacing w:before="0" w:line="240" w:lineRule="auto"/>
              <w:ind w:firstLine="0"/>
              <w:jc w:val="left"/>
            </w:pPr>
            <w:r>
              <w:t>Тестирование всех сценариев игры</w:t>
            </w:r>
            <w:r w:rsidR="00404696">
              <w:t>, п</w:t>
            </w:r>
            <w:r>
              <w:t>роверка сохранения прогресса</w:t>
            </w:r>
            <w:r w:rsidR="00404696">
              <w:t>.</w:t>
            </w:r>
          </w:p>
        </w:tc>
        <w:tc>
          <w:tcPr>
            <w:tcW w:w="1035" w:type="pct"/>
            <w:vAlign w:val="center"/>
          </w:tcPr>
          <w:p w14:paraId="44CE95D6" w14:textId="1DD802D0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Выявленные недочёты</w:t>
            </w:r>
          </w:p>
        </w:tc>
      </w:tr>
      <w:tr w:rsidR="002B7FEA" w14:paraId="65F6764B" w14:textId="77777777" w:rsidTr="003B2CF8">
        <w:tc>
          <w:tcPr>
            <w:tcW w:w="436" w:type="pct"/>
            <w:vAlign w:val="center"/>
          </w:tcPr>
          <w:p w14:paraId="5876B9BA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1035" w:type="pct"/>
            <w:vAlign w:val="center"/>
          </w:tcPr>
          <w:p w14:paraId="5DBFE917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Доработка программы</w:t>
            </w:r>
          </w:p>
        </w:tc>
        <w:tc>
          <w:tcPr>
            <w:tcW w:w="803" w:type="pct"/>
            <w:vAlign w:val="center"/>
          </w:tcPr>
          <w:p w14:paraId="265DED00" w14:textId="67041A54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2 недели</w:t>
            </w:r>
          </w:p>
        </w:tc>
        <w:tc>
          <w:tcPr>
            <w:tcW w:w="1691" w:type="pct"/>
            <w:vAlign w:val="center"/>
          </w:tcPr>
          <w:p w14:paraId="7C59E413" w14:textId="5C6333E3" w:rsidR="0039462A" w:rsidRPr="00404696" w:rsidRDefault="0039462A" w:rsidP="0039462A">
            <w:pPr>
              <w:spacing w:before="0" w:line="240" w:lineRule="auto"/>
              <w:ind w:firstLine="0"/>
              <w:jc w:val="left"/>
            </w:pPr>
            <w:r>
              <w:t>Устранение критических ошибок</w:t>
            </w:r>
            <w:r w:rsidR="00404696">
              <w:t>, о</w:t>
            </w:r>
            <w:r>
              <w:t>птимизация интерфейса</w:t>
            </w:r>
            <w:r w:rsidR="00404696">
              <w:t>, компиляция в исполняемый файл.</w:t>
            </w:r>
          </w:p>
        </w:tc>
        <w:tc>
          <w:tcPr>
            <w:tcW w:w="1035" w:type="pct"/>
            <w:vAlign w:val="center"/>
          </w:tcPr>
          <w:p w14:paraId="1F8FAD42" w14:textId="608695A6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Стабильная версия игры без дефектов</w:t>
            </w:r>
          </w:p>
        </w:tc>
      </w:tr>
      <w:tr w:rsidR="002B7FEA" w14:paraId="38DBAF7E" w14:textId="77777777" w:rsidTr="003B2CF8">
        <w:tc>
          <w:tcPr>
            <w:tcW w:w="436" w:type="pct"/>
            <w:vAlign w:val="center"/>
          </w:tcPr>
          <w:p w14:paraId="3B2519BA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1035" w:type="pct"/>
            <w:vAlign w:val="center"/>
          </w:tcPr>
          <w:p w14:paraId="1958BF6D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Подготовка эксплуатационной документации</w:t>
            </w:r>
          </w:p>
        </w:tc>
        <w:tc>
          <w:tcPr>
            <w:tcW w:w="803" w:type="pct"/>
            <w:vAlign w:val="center"/>
          </w:tcPr>
          <w:p w14:paraId="7CB47DAE" w14:textId="168A6E21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3 недели</w:t>
            </w:r>
          </w:p>
        </w:tc>
        <w:tc>
          <w:tcPr>
            <w:tcW w:w="1691" w:type="pct"/>
            <w:vAlign w:val="center"/>
          </w:tcPr>
          <w:p w14:paraId="3346682F" w14:textId="32961004" w:rsidR="0039462A" w:rsidRPr="00404696" w:rsidRDefault="0039462A" w:rsidP="0039462A">
            <w:pPr>
              <w:spacing w:before="0" w:line="240" w:lineRule="auto"/>
              <w:ind w:firstLine="0"/>
              <w:jc w:val="left"/>
            </w:pPr>
            <w:r>
              <w:t>Написание руководств</w:t>
            </w:r>
            <w:r w:rsidR="002B7FEA">
              <w:t>о</w:t>
            </w:r>
            <w:r>
              <w:t xml:space="preserve"> пользовател</w:t>
            </w:r>
            <w:r w:rsidR="00404696">
              <w:t>я, о</w:t>
            </w:r>
            <w:r>
              <w:t>формление отчёта по практике</w:t>
            </w:r>
            <w:r w:rsidR="00404696">
              <w:t>, р</w:t>
            </w:r>
            <w:r>
              <w:t xml:space="preserve">азработка программы </w:t>
            </w:r>
            <w:r w:rsidR="00404696">
              <w:t xml:space="preserve">и методики </w:t>
            </w:r>
            <w:r>
              <w:t>испытаний</w:t>
            </w:r>
            <w:r w:rsidR="002B7FEA" w:rsidRPr="00404696">
              <w:t>.</w:t>
            </w:r>
          </w:p>
        </w:tc>
        <w:tc>
          <w:tcPr>
            <w:tcW w:w="1035" w:type="pct"/>
            <w:vAlign w:val="center"/>
          </w:tcPr>
          <w:p w14:paraId="2F17A32D" w14:textId="6C29C9A8" w:rsidR="00B8654C" w:rsidRDefault="003B2CF8" w:rsidP="0039462A">
            <w:pPr>
              <w:spacing w:before="0" w:line="240" w:lineRule="auto"/>
              <w:ind w:firstLine="0"/>
              <w:jc w:val="left"/>
            </w:pPr>
            <w:r>
              <w:t>Готов</w:t>
            </w:r>
            <w:r w:rsidR="009C213E">
              <w:t>ая</w:t>
            </w:r>
            <w:r w:rsidR="002B7FEA">
              <w:t xml:space="preserve"> </w:t>
            </w:r>
            <w:r w:rsidR="007E3E59">
              <w:t>эксплуатационн</w:t>
            </w:r>
            <w:r w:rsidR="009C213E">
              <w:t>ая</w:t>
            </w:r>
            <w:r w:rsidR="007E3E59">
              <w:t xml:space="preserve"> </w:t>
            </w:r>
            <w:r w:rsidR="002B7FEA">
              <w:t>документаци</w:t>
            </w:r>
            <w:r w:rsidR="009C213E">
              <w:t>я</w:t>
            </w:r>
          </w:p>
        </w:tc>
      </w:tr>
      <w:tr w:rsidR="002B7FEA" w14:paraId="5647C299" w14:textId="77777777" w:rsidTr="003B2CF8">
        <w:tc>
          <w:tcPr>
            <w:tcW w:w="436" w:type="pct"/>
            <w:vAlign w:val="center"/>
          </w:tcPr>
          <w:p w14:paraId="5EE84CD0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1035" w:type="pct"/>
            <w:vAlign w:val="center"/>
          </w:tcPr>
          <w:p w14:paraId="10D7B1D0" w14:textId="77777777" w:rsidR="00B8654C" w:rsidRDefault="00B8654C" w:rsidP="0039462A">
            <w:pPr>
              <w:spacing w:before="0" w:line="240" w:lineRule="auto"/>
              <w:ind w:firstLine="0"/>
              <w:jc w:val="left"/>
            </w:pPr>
            <w:r>
              <w:t>Приёмо-сдаточные испытания</w:t>
            </w:r>
          </w:p>
        </w:tc>
        <w:tc>
          <w:tcPr>
            <w:tcW w:w="803" w:type="pct"/>
            <w:vAlign w:val="center"/>
          </w:tcPr>
          <w:p w14:paraId="3DCD41C5" w14:textId="25727AEA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>1 день</w:t>
            </w:r>
          </w:p>
        </w:tc>
        <w:tc>
          <w:tcPr>
            <w:tcW w:w="1691" w:type="pct"/>
            <w:vAlign w:val="center"/>
          </w:tcPr>
          <w:p w14:paraId="0660E7CE" w14:textId="1E836607" w:rsidR="002B7FEA" w:rsidRPr="002B7FEA" w:rsidRDefault="007E3E59" w:rsidP="0039462A">
            <w:pPr>
              <w:spacing w:before="0" w:line="240" w:lineRule="auto"/>
              <w:ind w:firstLine="0"/>
              <w:jc w:val="left"/>
            </w:pPr>
            <w:r w:rsidRPr="007E3E59">
              <w:t>Защита проекта перед комиссией</w:t>
            </w:r>
          </w:p>
        </w:tc>
        <w:tc>
          <w:tcPr>
            <w:tcW w:w="1035" w:type="pct"/>
            <w:vAlign w:val="center"/>
          </w:tcPr>
          <w:p w14:paraId="4EA97704" w14:textId="61630B05" w:rsidR="00B8654C" w:rsidRDefault="002B7FEA" w:rsidP="0039462A">
            <w:pPr>
              <w:spacing w:before="0" w:line="240" w:lineRule="auto"/>
              <w:ind w:firstLine="0"/>
              <w:jc w:val="left"/>
            </w:pPr>
            <w:r>
              <w:t xml:space="preserve">Приёмка документации и </w:t>
            </w:r>
            <w:r w:rsidR="007E3E59">
              <w:t>игры</w:t>
            </w:r>
          </w:p>
        </w:tc>
      </w:tr>
    </w:tbl>
    <w:p w14:paraId="46DFA2F2" w14:textId="2D6FE8C4" w:rsidR="005025A9" w:rsidRDefault="005025A9" w:rsidP="008F6FA6">
      <w:pPr>
        <w:pStyle w:val="1"/>
        <w:rPr>
          <w:lang w:val="en-US"/>
        </w:rPr>
      </w:pPr>
      <w:bookmarkStart w:id="32" w:name="_Toc230697254"/>
      <w:r>
        <w:lastRenderedPageBreak/>
        <w:t>Требования к документированию</w:t>
      </w:r>
      <w:bookmarkEnd w:id="32"/>
    </w:p>
    <w:p w14:paraId="0497D322" w14:textId="77777777" w:rsidR="00B8654C" w:rsidRDefault="00B8654C" w:rsidP="00B8654C">
      <w:r>
        <w:t xml:space="preserve">Разработан пакет документации: </w:t>
      </w:r>
    </w:p>
    <w:p w14:paraId="4F8B6E2E" w14:textId="5B016B85" w:rsidR="00B8654C" w:rsidRDefault="00861E6C" w:rsidP="00B8654C">
      <w:r>
        <w:t>Т</w:t>
      </w:r>
      <w:r w:rsidR="00B8654C">
        <w:t>ехническое задание</w:t>
      </w:r>
      <w:r>
        <w:t xml:space="preserve"> – документ, определяющий цели, задачи, требования к функционалу, техническим характеристикам и порядку разработки.</w:t>
      </w:r>
    </w:p>
    <w:p w14:paraId="330EC8B5" w14:textId="0F69E38A" w:rsidR="00B8654C" w:rsidRDefault="00861E6C" w:rsidP="00B8654C">
      <w:r>
        <w:t>Р</w:t>
      </w:r>
      <w:r w:rsidR="00B8654C">
        <w:t>уководство пользователя</w:t>
      </w:r>
      <w:r>
        <w:t xml:space="preserve"> – документ, содержащий назначение программы, требования к техническим средствам, порядок установки и запуска, пошаговую инструкцию по использованию всех функций, скриншоты основных экранов, рекомендации по устранению типичных проблем.</w:t>
      </w:r>
    </w:p>
    <w:p w14:paraId="5936941B" w14:textId="0CC501DD" w:rsidR="00B8654C" w:rsidRDefault="00861E6C" w:rsidP="00B8654C">
      <w:r>
        <w:t>О</w:t>
      </w:r>
      <w:r w:rsidR="00B8654C">
        <w:t>тчёт по учебной практике</w:t>
      </w:r>
      <w:r>
        <w:t xml:space="preserve"> – документ, включающий введение с обоснованием актуальности проекта, анализ предметной области, описание архитектуры и алгоритмов, приведение ключевых фрагментов исходного кода с комментариями, результаты тестирования, заключение с выводами о проделанной работе.</w:t>
      </w:r>
    </w:p>
    <w:p w14:paraId="35EC30E6" w14:textId="0EFD037E" w:rsidR="00B8654C" w:rsidRDefault="00861E6C" w:rsidP="00F2772C">
      <w:r>
        <w:t>П</w:t>
      </w:r>
      <w:r w:rsidR="00B8654C">
        <w:t>рограмма и методика испытаний</w:t>
      </w:r>
      <w:r>
        <w:t xml:space="preserve"> – документ, содержащий цель и объект испытаний, средства и методы испытаний, план испытаний в виде таблицы тест-кейсов, критерии приёмки, формы протоколов испытаний.</w:t>
      </w:r>
    </w:p>
    <w:p w14:paraId="411CBF12" w14:textId="14BA1AEC" w:rsidR="00B8654C" w:rsidRDefault="00B8654C" w:rsidP="00B8654C">
      <w:r>
        <w:t xml:space="preserve">Все вышеперечисленные документы должны быть написаны с учётом требований: </w:t>
      </w:r>
    </w:p>
    <w:p w14:paraId="1DD28AB0" w14:textId="297B807B" w:rsidR="00FA37F0" w:rsidRDefault="00FA37F0" w:rsidP="005B4AEE">
      <w:r w:rsidRPr="00FA37F0">
        <w:t>ГОСТ 34.201</w:t>
      </w:r>
      <w:r w:rsidR="005B4AEE">
        <w:t>-</w:t>
      </w:r>
      <w:r w:rsidRPr="00FA37F0">
        <w:t>2020</w:t>
      </w:r>
      <w:r>
        <w:t xml:space="preserve"> –</w:t>
      </w:r>
      <w:r w:rsidR="005B4AEE">
        <w:t xml:space="preserve"> устанавливает требования к видам документов, разрабатываемых при создании автоматизированных систем;</w:t>
      </w:r>
    </w:p>
    <w:p w14:paraId="57AD2B3C" w14:textId="6AE9CA7F" w:rsidR="00542A58" w:rsidRDefault="00542A58" w:rsidP="005B4AEE">
      <w:r w:rsidRPr="00542A58">
        <w:t>ГОСТ 34.602-2020</w:t>
      </w:r>
      <w:r>
        <w:t xml:space="preserve"> </w:t>
      </w:r>
      <w:r w:rsidR="000321E3">
        <w:t>–</w:t>
      </w:r>
      <w:r>
        <w:t xml:space="preserve"> </w:t>
      </w:r>
      <w:r w:rsidR="005B4AEE">
        <w:t>устанавливает требования к составу, содержанию и правилам оформления документа «Т</w:t>
      </w:r>
      <w:r>
        <w:t>ехническо</w:t>
      </w:r>
      <w:r w:rsidR="005B4AEE">
        <w:t>е</w:t>
      </w:r>
      <w:r>
        <w:t xml:space="preserve"> задани</w:t>
      </w:r>
      <w:r w:rsidR="005B4AEE">
        <w:t>е»</w:t>
      </w:r>
      <w:r w:rsidR="005B4AEE" w:rsidRPr="005B4AEE">
        <w:t>;</w:t>
      </w:r>
    </w:p>
    <w:p w14:paraId="114E51EC" w14:textId="219B3151" w:rsidR="00570DCA" w:rsidRDefault="00570DCA" w:rsidP="005B4AEE">
      <w:r>
        <w:t>ГОСТ 19.201-78 – устанавливает требования к содержанию и оформлению технического задания</w:t>
      </w:r>
      <w:r w:rsidRPr="00570DCA">
        <w:t>;</w:t>
      </w:r>
    </w:p>
    <w:p w14:paraId="2BC85B02" w14:textId="6A8D297C" w:rsidR="00570DCA" w:rsidRPr="00404696" w:rsidRDefault="00570DCA" w:rsidP="005B4AEE">
      <w:r>
        <w:t>ГОСТ 19.301-79 – устанавливает требования к содержанию и оформлению программы и методики испытаний</w:t>
      </w:r>
      <w:r w:rsidRPr="00570DCA">
        <w:t>;</w:t>
      </w:r>
    </w:p>
    <w:p w14:paraId="262EC842" w14:textId="7919B385" w:rsidR="00ED527C" w:rsidRPr="00404696" w:rsidRDefault="00ED527C" w:rsidP="005B4AEE">
      <w:r>
        <w:t>ГОСТ Р 2.105-2019 – устанавливает общие требования к выполнению текстовых документов</w:t>
      </w:r>
      <w:r w:rsidRPr="00ED527C">
        <w:t>;</w:t>
      </w:r>
    </w:p>
    <w:p w14:paraId="691C8147" w14:textId="1483B5F2" w:rsidR="00542A58" w:rsidRDefault="009D7B73" w:rsidP="00570DCA">
      <w:r w:rsidRPr="009D7B73">
        <w:t>ГОСТ</w:t>
      </w:r>
      <w:r w:rsidR="00570DCA">
        <w:t xml:space="preserve"> Р 2.10</w:t>
      </w:r>
      <w:r w:rsidR="00ED527C">
        <w:t>6</w:t>
      </w:r>
      <w:r w:rsidR="00570DCA">
        <w:t xml:space="preserve">-2019 – </w:t>
      </w:r>
      <w:r w:rsidR="00ED527C">
        <w:t>описывает общие требования к форме программы и методики испытаний как текстового документа</w:t>
      </w:r>
      <w:r w:rsidRPr="009D7B73">
        <w:t>;</w:t>
      </w:r>
    </w:p>
    <w:p w14:paraId="17B69356" w14:textId="294D34E0" w:rsidR="00570DCA" w:rsidRPr="00570DCA" w:rsidRDefault="00570DCA" w:rsidP="00570DCA">
      <w:r>
        <w:t>ГОСТ 7.32-2017 – устанавливает структуру и правила оформления отчета о научно-исследовательской работе</w:t>
      </w:r>
      <w:r w:rsidRPr="00570DCA">
        <w:t>;</w:t>
      </w:r>
    </w:p>
    <w:p w14:paraId="6D96ED0A" w14:textId="7D64D38F" w:rsidR="00960919" w:rsidRPr="005B4AEE" w:rsidRDefault="00960919" w:rsidP="00960919">
      <w:r w:rsidRPr="00FA37F0">
        <w:t>ГОСТ Р 59792-202</w:t>
      </w:r>
      <w:r>
        <w:t xml:space="preserve">1 – </w:t>
      </w:r>
      <w:r w:rsidRPr="005B4AEE">
        <w:t xml:space="preserve">устанавливает виды испытаний </w:t>
      </w:r>
      <w:r w:rsidR="00570DCA">
        <w:t xml:space="preserve">автоматизированных систем </w:t>
      </w:r>
      <w:r w:rsidRPr="005B4AEE">
        <w:t>и общие требования к их проведению;</w:t>
      </w:r>
    </w:p>
    <w:p w14:paraId="52107A1D" w14:textId="2015154E" w:rsidR="00960919" w:rsidRPr="005B4AEE" w:rsidRDefault="00960919" w:rsidP="00960919">
      <w:r w:rsidRPr="00FA37F0">
        <w:t>ГОСТ Р 59793-2021</w:t>
      </w:r>
      <w:r>
        <w:t xml:space="preserve"> – у</w:t>
      </w:r>
      <w:r w:rsidRPr="005B4AEE">
        <w:t xml:space="preserve">станавливает стадии и этапы создания </w:t>
      </w:r>
      <w:r>
        <w:t>автоматизированных систем</w:t>
      </w:r>
      <w:r w:rsidRPr="005B4AEE">
        <w:t>;</w:t>
      </w:r>
    </w:p>
    <w:p w14:paraId="5A6F1D2C" w14:textId="3AAB2B46" w:rsidR="0002309A" w:rsidRPr="00404696" w:rsidRDefault="00542A58" w:rsidP="00D93EFD">
      <w:r w:rsidRPr="00542A58">
        <w:t>ГОСТ Р 59795-2021</w:t>
      </w:r>
      <w:r w:rsidR="005B4AEE">
        <w:t xml:space="preserve"> </w:t>
      </w:r>
      <w:r w:rsidR="000321E3">
        <w:t>–</w:t>
      </w:r>
      <w:r w:rsidR="005B4AEE">
        <w:t xml:space="preserve"> устанавливает требования к содержанию </w:t>
      </w:r>
      <w:r w:rsidR="00570DCA">
        <w:t>документов автоматизированных систем</w:t>
      </w:r>
      <w:r w:rsidR="005B4AEE">
        <w:t>.</w:t>
      </w:r>
      <w:r w:rsidR="0002309A">
        <w:br w:type="page"/>
      </w:r>
    </w:p>
    <w:p w14:paraId="7E2B9E48" w14:textId="62F326EF" w:rsidR="008F6FA6" w:rsidRDefault="008F6FA6" w:rsidP="008F6FA6">
      <w:pPr>
        <w:pStyle w:val="1"/>
        <w:rPr>
          <w:lang w:val="en-US"/>
        </w:rPr>
      </w:pPr>
      <w:bookmarkStart w:id="33" w:name="_Toc230697255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3"/>
    </w:p>
    <w:p w14:paraId="5527388D" w14:textId="77777777" w:rsidR="00B8654C" w:rsidRDefault="00B8654C" w:rsidP="00C64AE2">
      <w:r>
        <w:t>Процесс приемки-сдачи в соответствии с установленными процедурами предусматривает следующий формат:</w:t>
      </w:r>
    </w:p>
    <w:p w14:paraId="5CB169FD" w14:textId="6A1C6EFB" w:rsidR="00B8654C" w:rsidRDefault="00C64AE2" w:rsidP="00C64AE2">
      <w:pPr>
        <w:pStyle w:val="a0"/>
        <w:numPr>
          <w:ilvl w:val="0"/>
          <w:numId w:val="46"/>
        </w:numPr>
        <w:ind w:left="0" w:firstLine="964"/>
      </w:pPr>
      <w:r>
        <w:t>р</w:t>
      </w:r>
      <w:r w:rsidR="00B8654C">
        <w:t>азработчик, являющийся автором проекта, прибывает в специально отведенную аудиторию, где представляет свою работу комиссии</w:t>
      </w:r>
      <w:r w:rsidR="00161D2D" w:rsidRPr="00161D2D">
        <w:t>;</w:t>
      </w:r>
    </w:p>
    <w:p w14:paraId="1D3BF6EA" w14:textId="5A028BF0" w:rsidR="00B8654C" w:rsidRDefault="00C64AE2" w:rsidP="00C64AE2">
      <w:pPr>
        <w:pStyle w:val="a0"/>
        <w:numPr>
          <w:ilvl w:val="0"/>
          <w:numId w:val="46"/>
        </w:numPr>
        <w:ind w:left="0" w:firstLine="964"/>
      </w:pPr>
      <w:r>
        <w:t>п</w:t>
      </w:r>
      <w:r w:rsidR="00B8654C">
        <w:t xml:space="preserve">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207C26FB" w14:textId="7BE3F46B" w:rsidR="00B8654C" w:rsidRDefault="00C64AE2" w:rsidP="00C64AE2">
      <w:pPr>
        <w:pStyle w:val="a0"/>
        <w:numPr>
          <w:ilvl w:val="0"/>
          <w:numId w:val="46"/>
        </w:numPr>
        <w:ind w:left="0" w:firstLine="964"/>
      </w:pPr>
      <w:r>
        <w:t>р</w:t>
      </w:r>
      <w:r w:rsidR="00B8654C">
        <w:t>азработчик представляет проект в течение пяти минут;</w:t>
      </w:r>
    </w:p>
    <w:p w14:paraId="55F038F5" w14:textId="61E53A14" w:rsidR="00B8654C" w:rsidRDefault="00C64AE2" w:rsidP="00C64AE2">
      <w:pPr>
        <w:pStyle w:val="a0"/>
        <w:numPr>
          <w:ilvl w:val="0"/>
          <w:numId w:val="46"/>
        </w:numPr>
        <w:ind w:left="0" w:firstLine="964"/>
      </w:pPr>
      <w:r>
        <w:t>в</w:t>
      </w:r>
      <w:r w:rsidR="00B8654C">
        <w:t xml:space="preserve">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7BC5FDAB" w14:textId="2A1CEDBD" w:rsidR="00B8654C" w:rsidRDefault="00C64AE2" w:rsidP="00C64AE2">
      <w:pPr>
        <w:pStyle w:val="a0"/>
        <w:numPr>
          <w:ilvl w:val="0"/>
          <w:numId w:val="46"/>
        </w:numPr>
        <w:ind w:left="0" w:firstLine="964"/>
      </w:pPr>
      <w:r>
        <w:t>в</w:t>
      </w:r>
      <w:r w:rsidR="00B8654C">
        <w:t xml:space="preserve">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ведомость.</w:t>
      </w:r>
    </w:p>
    <w:p w14:paraId="702A6CD6" w14:textId="7369A5B9" w:rsidR="00861E6C" w:rsidRDefault="00B8654C" w:rsidP="00C64AE2">
      <w:pPr>
        <w:pStyle w:val="a0"/>
        <w:numPr>
          <w:ilvl w:val="0"/>
          <w:numId w:val="0"/>
        </w:numPr>
        <w:ind w:left="851"/>
      </w:pPr>
      <w:r>
        <w:t>Комиссия, ответственная за приемку работы, состоит из представителей заказчика:</w:t>
      </w:r>
      <w:r w:rsidR="00861E6C">
        <w:t xml:space="preserve"> </w:t>
      </w:r>
    </w:p>
    <w:p w14:paraId="50569F7A" w14:textId="02C41331" w:rsidR="00861E6C" w:rsidRPr="00252F43" w:rsidRDefault="00861E6C" w:rsidP="00C64AE2">
      <w:pPr>
        <w:pStyle w:val="a0"/>
        <w:numPr>
          <w:ilvl w:val="0"/>
          <w:numId w:val="37"/>
        </w:numPr>
        <w:spacing w:after="160"/>
        <w:ind w:left="0" w:firstLine="851"/>
      </w:pPr>
      <w:r>
        <w:t>Преподаватель по учебной практике УП.05, Мамаева Екатерина Александровна</w:t>
      </w:r>
      <w:r w:rsidR="009042CF">
        <w:t>.</w:t>
      </w:r>
    </w:p>
    <w:p w14:paraId="2630FE30" w14:textId="2D51C4C8" w:rsidR="00861E6C" w:rsidRPr="00252F43" w:rsidRDefault="00861E6C" w:rsidP="00C64AE2">
      <w:pPr>
        <w:pStyle w:val="a0"/>
        <w:numPr>
          <w:ilvl w:val="0"/>
          <w:numId w:val="37"/>
        </w:numPr>
        <w:spacing w:after="160"/>
        <w:ind w:left="0" w:firstLine="851"/>
      </w:pPr>
      <w:r>
        <w:t xml:space="preserve">Преподаватель по МДК 06.01 «Внедрение информационных систем», </w:t>
      </w:r>
      <w:r w:rsidRPr="00252F43">
        <w:t>Самоделкин</w:t>
      </w:r>
      <w:r>
        <w:t xml:space="preserve"> Павел Андреевич</w:t>
      </w:r>
      <w:r w:rsidR="009042CF">
        <w:t>.</w:t>
      </w:r>
    </w:p>
    <w:p w14:paraId="40943C5F" w14:textId="3157529A" w:rsidR="00861E6C" w:rsidRDefault="00861E6C" w:rsidP="00C64AE2">
      <w:pPr>
        <w:pStyle w:val="a0"/>
        <w:numPr>
          <w:ilvl w:val="0"/>
          <w:numId w:val="37"/>
        </w:numPr>
        <w:spacing w:after="160"/>
        <w:ind w:left="0" w:firstLine="851"/>
      </w:pPr>
      <w:r>
        <w:t>Преподаватель по МДК 05.05 «Анализ и разработка технических заданий», Жукова Мария Николаевна</w:t>
      </w:r>
      <w:r w:rsidR="009042CF">
        <w:t>.</w:t>
      </w:r>
    </w:p>
    <w:p w14:paraId="1FF35597" w14:textId="6707EE86" w:rsidR="00B8654C" w:rsidRPr="00B8654C" w:rsidRDefault="003D4E6E" w:rsidP="00C64AE2">
      <w:pPr>
        <w:pStyle w:val="a0"/>
        <w:numPr>
          <w:ilvl w:val="0"/>
          <w:numId w:val="37"/>
        </w:numPr>
        <w:spacing w:after="160"/>
        <w:ind w:left="0" w:firstLine="851"/>
      </w:pPr>
      <w:r>
        <w:t>Р</w:t>
      </w:r>
      <w:r w:rsidR="00861E6C">
        <w:t>уководитель образовательной программы по специальности «Информационные системы и программирование», Чистяков Геннадий Андреевич.</w:t>
      </w:r>
    </w:p>
    <w:p w14:paraId="122F2D26" w14:textId="77777777" w:rsidR="0002309A" w:rsidRPr="0002309A" w:rsidRDefault="0002309A" w:rsidP="00C64AE2"/>
    <w:sectPr w:rsidR="0002309A" w:rsidRPr="0002309A" w:rsidSect="00BD02AB">
      <w:headerReference w:type="default" r:id="rId22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17358" w14:textId="77777777" w:rsidR="00E6668D" w:rsidRDefault="00E6668D">
      <w:pPr>
        <w:spacing w:before="0" w:line="240" w:lineRule="auto"/>
      </w:pPr>
      <w:r>
        <w:separator/>
      </w:r>
    </w:p>
  </w:endnote>
  <w:endnote w:type="continuationSeparator" w:id="0">
    <w:p w14:paraId="70DA3E4B" w14:textId="77777777" w:rsidR="00E6668D" w:rsidRDefault="00E6668D">
      <w:pPr>
        <w:spacing w:before="0" w:line="240" w:lineRule="auto"/>
      </w:pPr>
      <w:r>
        <w:continuationSeparator/>
      </w:r>
    </w:p>
  </w:endnote>
  <w:endnote w:type="continuationNotice" w:id="1">
    <w:p w14:paraId="06D63EA7" w14:textId="77777777" w:rsidR="00E6668D" w:rsidRDefault="00E6668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4995" w14:textId="77777777" w:rsidR="00E6668D" w:rsidRDefault="00E6668D" w:rsidP="00990EAC">
      <w:pPr>
        <w:spacing w:before="0" w:line="240" w:lineRule="auto"/>
      </w:pPr>
      <w:r>
        <w:separator/>
      </w:r>
    </w:p>
  </w:footnote>
  <w:footnote w:type="continuationSeparator" w:id="0">
    <w:p w14:paraId="773D38D9" w14:textId="77777777" w:rsidR="00E6668D" w:rsidRDefault="00E6668D" w:rsidP="00990EAC">
      <w:pPr>
        <w:spacing w:before="0" w:line="240" w:lineRule="auto"/>
      </w:pPr>
      <w:r>
        <w:continuationSeparator/>
      </w:r>
    </w:p>
  </w:footnote>
  <w:footnote w:type="continuationNotice" w:id="1">
    <w:p w14:paraId="5268BA80" w14:textId="77777777" w:rsidR="00E6668D" w:rsidRDefault="00E6668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5C333D5"/>
    <w:multiLevelType w:val="hybridMultilevel"/>
    <w:tmpl w:val="6E6CA25E"/>
    <w:lvl w:ilvl="0" w:tplc="911A1A54">
      <w:start w:val="1"/>
      <w:numFmt w:val="bullet"/>
      <w:lvlText w:val="̶"/>
      <w:lvlJc w:val="left"/>
      <w:pPr>
        <w:ind w:left="108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F369F"/>
    <w:multiLevelType w:val="hybridMultilevel"/>
    <w:tmpl w:val="504AB8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1895C38"/>
    <w:multiLevelType w:val="hybridMultilevel"/>
    <w:tmpl w:val="245A0E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2E0562A"/>
    <w:multiLevelType w:val="hybridMultilevel"/>
    <w:tmpl w:val="C2DC09E8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5C22"/>
    <w:multiLevelType w:val="hybridMultilevel"/>
    <w:tmpl w:val="A590299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F4407"/>
    <w:multiLevelType w:val="hybridMultilevel"/>
    <w:tmpl w:val="EB1AD4A4"/>
    <w:lvl w:ilvl="0" w:tplc="911A1A54">
      <w:start w:val="1"/>
      <w:numFmt w:val="bullet"/>
      <w:lvlText w:val="̶"/>
      <w:lvlJc w:val="left"/>
      <w:pPr>
        <w:ind w:left="144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493C02"/>
    <w:multiLevelType w:val="hybridMultilevel"/>
    <w:tmpl w:val="3FE0DBFA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28606CD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ru-RU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46121D"/>
    <w:multiLevelType w:val="hybridMultilevel"/>
    <w:tmpl w:val="13AE50D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248E3"/>
    <w:multiLevelType w:val="hybridMultilevel"/>
    <w:tmpl w:val="F4F61AB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D0222"/>
    <w:multiLevelType w:val="hybridMultilevel"/>
    <w:tmpl w:val="0CCAEA3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01189"/>
    <w:multiLevelType w:val="hybridMultilevel"/>
    <w:tmpl w:val="5510B7FA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5" w15:restartNumberingAfterBreak="0">
    <w:nsid w:val="2BA33C36"/>
    <w:multiLevelType w:val="hybridMultilevel"/>
    <w:tmpl w:val="2D2E908E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15EEE"/>
    <w:multiLevelType w:val="hybridMultilevel"/>
    <w:tmpl w:val="539AB49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C5913"/>
    <w:multiLevelType w:val="hybridMultilevel"/>
    <w:tmpl w:val="D406880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531A1"/>
    <w:multiLevelType w:val="hybridMultilevel"/>
    <w:tmpl w:val="746E3308"/>
    <w:lvl w:ilvl="0" w:tplc="911A1A54">
      <w:start w:val="1"/>
      <w:numFmt w:val="bullet"/>
      <w:lvlText w:val="̶"/>
      <w:lvlJc w:val="left"/>
      <w:pPr>
        <w:ind w:left="1571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04D2869"/>
    <w:multiLevelType w:val="hybridMultilevel"/>
    <w:tmpl w:val="8236BB4E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1" w15:restartNumberingAfterBreak="0">
    <w:nsid w:val="33126CE1"/>
    <w:multiLevelType w:val="hybridMultilevel"/>
    <w:tmpl w:val="6D50EF1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434987"/>
    <w:multiLevelType w:val="hybridMultilevel"/>
    <w:tmpl w:val="FBE0675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F60155"/>
    <w:multiLevelType w:val="hybridMultilevel"/>
    <w:tmpl w:val="7F2A01F8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E29CA"/>
    <w:multiLevelType w:val="hybridMultilevel"/>
    <w:tmpl w:val="AFC6D1A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295A69"/>
    <w:multiLevelType w:val="hybridMultilevel"/>
    <w:tmpl w:val="86D6402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B8507A"/>
    <w:multiLevelType w:val="hybridMultilevel"/>
    <w:tmpl w:val="43C6756E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EF1F82"/>
    <w:multiLevelType w:val="hybridMultilevel"/>
    <w:tmpl w:val="0B9A71E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7D71BB"/>
    <w:multiLevelType w:val="hybridMultilevel"/>
    <w:tmpl w:val="CD34D58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3F834CC2"/>
    <w:multiLevelType w:val="hybridMultilevel"/>
    <w:tmpl w:val="FD703C5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41540377"/>
    <w:multiLevelType w:val="hybridMultilevel"/>
    <w:tmpl w:val="458C8AA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573A36"/>
    <w:multiLevelType w:val="hybridMultilevel"/>
    <w:tmpl w:val="801084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3C35D94"/>
    <w:multiLevelType w:val="hybridMultilevel"/>
    <w:tmpl w:val="ECFAC77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4A295717"/>
    <w:multiLevelType w:val="hybridMultilevel"/>
    <w:tmpl w:val="9EFA5AE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AB6F18"/>
    <w:multiLevelType w:val="hybridMultilevel"/>
    <w:tmpl w:val="96C468A6"/>
    <w:lvl w:ilvl="0" w:tplc="911A1A54">
      <w:start w:val="1"/>
      <w:numFmt w:val="bullet"/>
      <w:lvlText w:val="̶"/>
      <w:lvlJc w:val="left"/>
      <w:pPr>
        <w:ind w:left="144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FE01559"/>
    <w:multiLevelType w:val="hybridMultilevel"/>
    <w:tmpl w:val="7BA84D1C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201635"/>
    <w:multiLevelType w:val="hybridMultilevel"/>
    <w:tmpl w:val="2C284B6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012464"/>
    <w:multiLevelType w:val="hybridMultilevel"/>
    <w:tmpl w:val="49DE5142"/>
    <w:lvl w:ilvl="0" w:tplc="911A1A54">
      <w:start w:val="1"/>
      <w:numFmt w:val="bullet"/>
      <w:lvlText w:val="̶"/>
      <w:lvlJc w:val="left"/>
      <w:pPr>
        <w:ind w:left="5256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abstractNum w:abstractNumId="38" w15:restartNumberingAfterBreak="0">
    <w:nsid w:val="54312A02"/>
    <w:multiLevelType w:val="hybridMultilevel"/>
    <w:tmpl w:val="A3AA245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8D6655"/>
    <w:multiLevelType w:val="hybridMultilevel"/>
    <w:tmpl w:val="0E22770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A6405A"/>
    <w:multiLevelType w:val="hybridMultilevel"/>
    <w:tmpl w:val="019873D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1A099F"/>
    <w:multiLevelType w:val="hybridMultilevel"/>
    <w:tmpl w:val="6F1015C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534E7A"/>
    <w:multiLevelType w:val="hybridMultilevel"/>
    <w:tmpl w:val="D168F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176816"/>
    <w:multiLevelType w:val="hybridMultilevel"/>
    <w:tmpl w:val="D662F08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1C35AD"/>
    <w:multiLevelType w:val="hybridMultilevel"/>
    <w:tmpl w:val="C172B7C6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D16389"/>
    <w:multiLevelType w:val="hybridMultilevel"/>
    <w:tmpl w:val="FF889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DD537F"/>
    <w:multiLevelType w:val="hybridMultilevel"/>
    <w:tmpl w:val="CDDC12EE"/>
    <w:lvl w:ilvl="0" w:tplc="911A1A54">
      <w:start w:val="1"/>
      <w:numFmt w:val="bullet"/>
      <w:lvlText w:val="̶"/>
      <w:lvlJc w:val="left"/>
      <w:pPr>
        <w:ind w:left="144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1051E0B"/>
    <w:multiLevelType w:val="hybridMultilevel"/>
    <w:tmpl w:val="7B3077F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53776B"/>
    <w:multiLevelType w:val="hybridMultilevel"/>
    <w:tmpl w:val="15E45114"/>
    <w:lvl w:ilvl="0" w:tplc="911A1A54">
      <w:start w:val="1"/>
      <w:numFmt w:val="bullet"/>
      <w:lvlText w:val="̶"/>
      <w:lvlJc w:val="left"/>
      <w:pPr>
        <w:ind w:left="17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49" w15:restartNumberingAfterBreak="0">
    <w:nsid w:val="78FA6AB1"/>
    <w:multiLevelType w:val="hybridMultilevel"/>
    <w:tmpl w:val="914A2B5E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725F9A"/>
    <w:multiLevelType w:val="hybridMultilevel"/>
    <w:tmpl w:val="BBF090FA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2F2E61"/>
    <w:multiLevelType w:val="hybridMultilevel"/>
    <w:tmpl w:val="ADBEFC9C"/>
    <w:lvl w:ilvl="0" w:tplc="DB9466D2">
      <w:start w:val="1"/>
      <w:numFmt w:val="bullet"/>
      <w:lvlText w:val="̶"/>
      <w:lvlJc w:val="left"/>
      <w:pPr>
        <w:ind w:left="0" w:firstLine="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D6E3957"/>
    <w:multiLevelType w:val="hybridMultilevel"/>
    <w:tmpl w:val="EDB605C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934150">
    <w:abstractNumId w:val="14"/>
  </w:num>
  <w:num w:numId="2" w16cid:durableId="1503667445">
    <w:abstractNumId w:val="0"/>
  </w:num>
  <w:num w:numId="3" w16cid:durableId="1551574001">
    <w:abstractNumId w:val="20"/>
  </w:num>
  <w:num w:numId="4" w16cid:durableId="141625752">
    <w:abstractNumId w:val="8"/>
  </w:num>
  <w:num w:numId="5" w16cid:durableId="1036154119">
    <w:abstractNumId w:val="9"/>
  </w:num>
  <w:num w:numId="6" w16cid:durableId="2122722378">
    <w:abstractNumId w:val="31"/>
  </w:num>
  <w:num w:numId="7" w16cid:durableId="588663883">
    <w:abstractNumId w:val="4"/>
  </w:num>
  <w:num w:numId="8" w16cid:durableId="1650750772">
    <w:abstractNumId w:val="6"/>
  </w:num>
  <w:num w:numId="9" w16cid:durableId="1450855194">
    <w:abstractNumId w:val="51"/>
  </w:num>
  <w:num w:numId="10" w16cid:durableId="1792284569">
    <w:abstractNumId w:val="46"/>
  </w:num>
  <w:num w:numId="11" w16cid:durableId="142233857">
    <w:abstractNumId w:val="34"/>
  </w:num>
  <w:num w:numId="12" w16cid:durableId="79253053">
    <w:abstractNumId w:val="30"/>
  </w:num>
  <w:num w:numId="13" w16cid:durableId="1202787463">
    <w:abstractNumId w:val="17"/>
  </w:num>
  <w:num w:numId="14" w16cid:durableId="738211369">
    <w:abstractNumId w:val="52"/>
  </w:num>
  <w:num w:numId="15" w16cid:durableId="106127465">
    <w:abstractNumId w:val="40"/>
  </w:num>
  <w:num w:numId="16" w16cid:durableId="2028944482">
    <w:abstractNumId w:val="15"/>
  </w:num>
  <w:num w:numId="17" w16cid:durableId="1489128987">
    <w:abstractNumId w:val="7"/>
  </w:num>
  <w:num w:numId="18" w16cid:durableId="2020351178">
    <w:abstractNumId w:val="22"/>
  </w:num>
  <w:num w:numId="19" w16cid:durableId="283005419">
    <w:abstractNumId w:val="47"/>
  </w:num>
  <w:num w:numId="20" w16cid:durableId="1444105996">
    <w:abstractNumId w:val="23"/>
  </w:num>
  <w:num w:numId="21" w16cid:durableId="1771050060">
    <w:abstractNumId w:val="38"/>
  </w:num>
  <w:num w:numId="22" w16cid:durableId="260340359">
    <w:abstractNumId w:val="41"/>
  </w:num>
  <w:num w:numId="23" w16cid:durableId="2098819053">
    <w:abstractNumId w:val="5"/>
  </w:num>
  <w:num w:numId="24" w16cid:durableId="2120836789">
    <w:abstractNumId w:val="49"/>
  </w:num>
  <w:num w:numId="25" w16cid:durableId="826478577">
    <w:abstractNumId w:val="25"/>
  </w:num>
  <w:num w:numId="26" w16cid:durableId="451369236">
    <w:abstractNumId w:val="10"/>
  </w:num>
  <w:num w:numId="27" w16cid:durableId="1561088092">
    <w:abstractNumId w:val="19"/>
  </w:num>
  <w:num w:numId="28" w16cid:durableId="1512531094">
    <w:abstractNumId w:val="13"/>
  </w:num>
  <w:num w:numId="29" w16cid:durableId="1807817456">
    <w:abstractNumId w:val="11"/>
  </w:num>
  <w:num w:numId="30" w16cid:durableId="485054705">
    <w:abstractNumId w:val="43"/>
  </w:num>
  <w:num w:numId="31" w16cid:durableId="642199944">
    <w:abstractNumId w:val="44"/>
  </w:num>
  <w:num w:numId="32" w16cid:durableId="502742286">
    <w:abstractNumId w:val="1"/>
  </w:num>
  <w:num w:numId="33" w16cid:durableId="441270837">
    <w:abstractNumId w:val="16"/>
  </w:num>
  <w:num w:numId="34" w16cid:durableId="244269171">
    <w:abstractNumId w:val="26"/>
  </w:num>
  <w:num w:numId="35" w16cid:durableId="672489357">
    <w:abstractNumId w:val="42"/>
  </w:num>
  <w:num w:numId="36" w16cid:durableId="1279919670">
    <w:abstractNumId w:val="45"/>
  </w:num>
  <w:num w:numId="37" w16cid:durableId="1503855143">
    <w:abstractNumId w:val="28"/>
  </w:num>
  <w:num w:numId="38" w16cid:durableId="1820268725">
    <w:abstractNumId w:val="2"/>
  </w:num>
  <w:num w:numId="39" w16cid:durableId="790825007">
    <w:abstractNumId w:val="3"/>
  </w:num>
  <w:num w:numId="40" w16cid:durableId="1490899224">
    <w:abstractNumId w:val="32"/>
  </w:num>
  <w:num w:numId="41" w16cid:durableId="1412852276">
    <w:abstractNumId w:val="37"/>
  </w:num>
  <w:num w:numId="42" w16cid:durableId="229385704">
    <w:abstractNumId w:val="50"/>
  </w:num>
  <w:num w:numId="43" w16cid:durableId="202064349">
    <w:abstractNumId w:val="48"/>
  </w:num>
  <w:num w:numId="44" w16cid:durableId="103305655">
    <w:abstractNumId w:val="29"/>
  </w:num>
  <w:num w:numId="45" w16cid:durableId="1102064617">
    <w:abstractNumId w:val="24"/>
  </w:num>
  <w:num w:numId="46" w16cid:durableId="827746745">
    <w:abstractNumId w:val="21"/>
  </w:num>
  <w:num w:numId="47" w16cid:durableId="1117800510">
    <w:abstractNumId w:val="18"/>
  </w:num>
  <w:num w:numId="48" w16cid:durableId="1995336582">
    <w:abstractNumId w:val="36"/>
  </w:num>
  <w:num w:numId="49" w16cid:durableId="654265977">
    <w:abstractNumId w:val="33"/>
  </w:num>
  <w:num w:numId="50" w16cid:durableId="1419332511">
    <w:abstractNumId w:val="35"/>
  </w:num>
  <w:num w:numId="51" w16cid:durableId="389499439">
    <w:abstractNumId w:val="12"/>
  </w:num>
  <w:num w:numId="52" w16cid:durableId="831875857">
    <w:abstractNumId w:val="27"/>
  </w:num>
  <w:num w:numId="53" w16cid:durableId="503857785">
    <w:abstractNumId w:val="3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2AC5"/>
    <w:rsid w:val="00003AF1"/>
    <w:rsid w:val="0001106F"/>
    <w:rsid w:val="00015480"/>
    <w:rsid w:val="00020C2C"/>
    <w:rsid w:val="0002309A"/>
    <w:rsid w:val="00024473"/>
    <w:rsid w:val="00025A82"/>
    <w:rsid w:val="000321E3"/>
    <w:rsid w:val="00032359"/>
    <w:rsid w:val="00033833"/>
    <w:rsid w:val="00035A26"/>
    <w:rsid w:val="00037B3E"/>
    <w:rsid w:val="00040D1E"/>
    <w:rsid w:val="0004336A"/>
    <w:rsid w:val="00044093"/>
    <w:rsid w:val="00046056"/>
    <w:rsid w:val="00047DD8"/>
    <w:rsid w:val="00051403"/>
    <w:rsid w:val="00053D95"/>
    <w:rsid w:val="0005745E"/>
    <w:rsid w:val="00061F64"/>
    <w:rsid w:val="00066F6D"/>
    <w:rsid w:val="0008146F"/>
    <w:rsid w:val="0008337A"/>
    <w:rsid w:val="00087779"/>
    <w:rsid w:val="00087E9E"/>
    <w:rsid w:val="00090CCA"/>
    <w:rsid w:val="00091716"/>
    <w:rsid w:val="000934BA"/>
    <w:rsid w:val="00094729"/>
    <w:rsid w:val="00096EC7"/>
    <w:rsid w:val="000A1D84"/>
    <w:rsid w:val="000A537A"/>
    <w:rsid w:val="000C0C5D"/>
    <w:rsid w:val="000C2889"/>
    <w:rsid w:val="000C2A5F"/>
    <w:rsid w:val="000C582D"/>
    <w:rsid w:val="000C7B86"/>
    <w:rsid w:val="000C7DE5"/>
    <w:rsid w:val="000D3006"/>
    <w:rsid w:val="000D38ED"/>
    <w:rsid w:val="000D3A15"/>
    <w:rsid w:val="000E6490"/>
    <w:rsid w:val="00104146"/>
    <w:rsid w:val="00105277"/>
    <w:rsid w:val="00106B06"/>
    <w:rsid w:val="0011316B"/>
    <w:rsid w:val="001157C8"/>
    <w:rsid w:val="0012113A"/>
    <w:rsid w:val="001223A9"/>
    <w:rsid w:val="001238DC"/>
    <w:rsid w:val="00126CC4"/>
    <w:rsid w:val="001275E2"/>
    <w:rsid w:val="00127A5A"/>
    <w:rsid w:val="0013162A"/>
    <w:rsid w:val="0013287A"/>
    <w:rsid w:val="00150617"/>
    <w:rsid w:val="00155823"/>
    <w:rsid w:val="00155A8D"/>
    <w:rsid w:val="0016119C"/>
    <w:rsid w:val="00161D2D"/>
    <w:rsid w:val="00163292"/>
    <w:rsid w:val="001673EC"/>
    <w:rsid w:val="00172043"/>
    <w:rsid w:val="00172DBA"/>
    <w:rsid w:val="001842BC"/>
    <w:rsid w:val="00184AB1"/>
    <w:rsid w:val="0018609B"/>
    <w:rsid w:val="00186EFA"/>
    <w:rsid w:val="0019044F"/>
    <w:rsid w:val="001A12C2"/>
    <w:rsid w:val="001A50A1"/>
    <w:rsid w:val="001A7612"/>
    <w:rsid w:val="001B065B"/>
    <w:rsid w:val="001B0E64"/>
    <w:rsid w:val="001B3C9B"/>
    <w:rsid w:val="001B7763"/>
    <w:rsid w:val="001B794F"/>
    <w:rsid w:val="001C085B"/>
    <w:rsid w:val="001C221F"/>
    <w:rsid w:val="001C2B0E"/>
    <w:rsid w:val="001D3FB1"/>
    <w:rsid w:val="001D757C"/>
    <w:rsid w:val="001F3C1A"/>
    <w:rsid w:val="001F5E9C"/>
    <w:rsid w:val="001F61FC"/>
    <w:rsid w:val="00201509"/>
    <w:rsid w:val="00202752"/>
    <w:rsid w:val="0023221D"/>
    <w:rsid w:val="00234403"/>
    <w:rsid w:val="00234BD7"/>
    <w:rsid w:val="0023504B"/>
    <w:rsid w:val="002406F5"/>
    <w:rsid w:val="00241618"/>
    <w:rsid w:val="00241C37"/>
    <w:rsid w:val="00244671"/>
    <w:rsid w:val="00244AD0"/>
    <w:rsid w:val="002469D0"/>
    <w:rsid w:val="002502BF"/>
    <w:rsid w:val="00256697"/>
    <w:rsid w:val="00263185"/>
    <w:rsid w:val="0026423B"/>
    <w:rsid w:val="0026488C"/>
    <w:rsid w:val="00270C38"/>
    <w:rsid w:val="00275710"/>
    <w:rsid w:val="00276CAB"/>
    <w:rsid w:val="00277614"/>
    <w:rsid w:val="00287E94"/>
    <w:rsid w:val="002913B8"/>
    <w:rsid w:val="00292B29"/>
    <w:rsid w:val="002952BC"/>
    <w:rsid w:val="00295D9C"/>
    <w:rsid w:val="00296BBF"/>
    <w:rsid w:val="002A514A"/>
    <w:rsid w:val="002A56D9"/>
    <w:rsid w:val="002B7FEA"/>
    <w:rsid w:val="002C1982"/>
    <w:rsid w:val="002C7813"/>
    <w:rsid w:val="002D354A"/>
    <w:rsid w:val="002D5B25"/>
    <w:rsid w:val="002D5ED0"/>
    <w:rsid w:val="002E28E9"/>
    <w:rsid w:val="002F15DD"/>
    <w:rsid w:val="002F29BF"/>
    <w:rsid w:val="00303DC8"/>
    <w:rsid w:val="00311E97"/>
    <w:rsid w:val="00312254"/>
    <w:rsid w:val="00312F95"/>
    <w:rsid w:val="00317BF7"/>
    <w:rsid w:val="003208BA"/>
    <w:rsid w:val="00323F6E"/>
    <w:rsid w:val="00326605"/>
    <w:rsid w:val="00342759"/>
    <w:rsid w:val="00342964"/>
    <w:rsid w:val="00342D81"/>
    <w:rsid w:val="00347071"/>
    <w:rsid w:val="00347678"/>
    <w:rsid w:val="00350180"/>
    <w:rsid w:val="00351631"/>
    <w:rsid w:val="00352883"/>
    <w:rsid w:val="00354BF0"/>
    <w:rsid w:val="003552A3"/>
    <w:rsid w:val="00364D74"/>
    <w:rsid w:val="00370436"/>
    <w:rsid w:val="00370919"/>
    <w:rsid w:val="003711B3"/>
    <w:rsid w:val="00372C9E"/>
    <w:rsid w:val="00374EF9"/>
    <w:rsid w:val="00380D25"/>
    <w:rsid w:val="00386F3E"/>
    <w:rsid w:val="00387E10"/>
    <w:rsid w:val="003907AF"/>
    <w:rsid w:val="00390E68"/>
    <w:rsid w:val="00390EAB"/>
    <w:rsid w:val="003915BE"/>
    <w:rsid w:val="003934B2"/>
    <w:rsid w:val="00393F45"/>
    <w:rsid w:val="0039462A"/>
    <w:rsid w:val="00397496"/>
    <w:rsid w:val="003A2536"/>
    <w:rsid w:val="003A4E95"/>
    <w:rsid w:val="003A546E"/>
    <w:rsid w:val="003B2CF8"/>
    <w:rsid w:val="003B422C"/>
    <w:rsid w:val="003B62E6"/>
    <w:rsid w:val="003C2810"/>
    <w:rsid w:val="003D2C94"/>
    <w:rsid w:val="003D3E93"/>
    <w:rsid w:val="003D4E6E"/>
    <w:rsid w:val="003D61D2"/>
    <w:rsid w:val="003E0217"/>
    <w:rsid w:val="003E09BF"/>
    <w:rsid w:val="003E1A1B"/>
    <w:rsid w:val="003E22A5"/>
    <w:rsid w:val="003E3B91"/>
    <w:rsid w:val="003E58AE"/>
    <w:rsid w:val="003E72CD"/>
    <w:rsid w:val="003F14D2"/>
    <w:rsid w:val="003F3F0D"/>
    <w:rsid w:val="003F7DA0"/>
    <w:rsid w:val="00404696"/>
    <w:rsid w:val="00410843"/>
    <w:rsid w:val="00412E47"/>
    <w:rsid w:val="004148BE"/>
    <w:rsid w:val="0041549D"/>
    <w:rsid w:val="00425F87"/>
    <w:rsid w:val="00434071"/>
    <w:rsid w:val="004347A5"/>
    <w:rsid w:val="00442256"/>
    <w:rsid w:val="00444617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77CC5"/>
    <w:rsid w:val="00482DBE"/>
    <w:rsid w:val="0048416D"/>
    <w:rsid w:val="0048582C"/>
    <w:rsid w:val="00486A7F"/>
    <w:rsid w:val="004A0E13"/>
    <w:rsid w:val="004A34C3"/>
    <w:rsid w:val="004A7A41"/>
    <w:rsid w:val="004B065B"/>
    <w:rsid w:val="004B0C8E"/>
    <w:rsid w:val="004B0F88"/>
    <w:rsid w:val="004B7636"/>
    <w:rsid w:val="004C5064"/>
    <w:rsid w:val="004C5524"/>
    <w:rsid w:val="004D3876"/>
    <w:rsid w:val="004D3D38"/>
    <w:rsid w:val="004D6FAF"/>
    <w:rsid w:val="004F2BF7"/>
    <w:rsid w:val="004F4D49"/>
    <w:rsid w:val="004F565B"/>
    <w:rsid w:val="005008C8"/>
    <w:rsid w:val="005017B0"/>
    <w:rsid w:val="005025A9"/>
    <w:rsid w:val="00503505"/>
    <w:rsid w:val="005040DD"/>
    <w:rsid w:val="00510CEC"/>
    <w:rsid w:val="0051150B"/>
    <w:rsid w:val="00512B60"/>
    <w:rsid w:val="00514790"/>
    <w:rsid w:val="00514894"/>
    <w:rsid w:val="00514CFD"/>
    <w:rsid w:val="00524056"/>
    <w:rsid w:val="00530053"/>
    <w:rsid w:val="00531E80"/>
    <w:rsid w:val="00533086"/>
    <w:rsid w:val="005343A0"/>
    <w:rsid w:val="005343B2"/>
    <w:rsid w:val="00540FED"/>
    <w:rsid w:val="00541DD4"/>
    <w:rsid w:val="00542A58"/>
    <w:rsid w:val="00544617"/>
    <w:rsid w:val="0055167E"/>
    <w:rsid w:val="005524E9"/>
    <w:rsid w:val="00554344"/>
    <w:rsid w:val="00555E69"/>
    <w:rsid w:val="00557873"/>
    <w:rsid w:val="0056079D"/>
    <w:rsid w:val="00561F8C"/>
    <w:rsid w:val="0057087D"/>
    <w:rsid w:val="00570DCA"/>
    <w:rsid w:val="0057389A"/>
    <w:rsid w:val="0057565C"/>
    <w:rsid w:val="00576138"/>
    <w:rsid w:val="005764B1"/>
    <w:rsid w:val="00582AE2"/>
    <w:rsid w:val="00584E3E"/>
    <w:rsid w:val="00592218"/>
    <w:rsid w:val="00592879"/>
    <w:rsid w:val="005972E7"/>
    <w:rsid w:val="005A0C7C"/>
    <w:rsid w:val="005A188B"/>
    <w:rsid w:val="005A4E60"/>
    <w:rsid w:val="005A593A"/>
    <w:rsid w:val="005B38F3"/>
    <w:rsid w:val="005B4AEE"/>
    <w:rsid w:val="005B5089"/>
    <w:rsid w:val="005C2F8B"/>
    <w:rsid w:val="005D1D9F"/>
    <w:rsid w:val="005D4ECA"/>
    <w:rsid w:val="005E38E8"/>
    <w:rsid w:val="005E7941"/>
    <w:rsid w:val="005F0877"/>
    <w:rsid w:val="005F0B98"/>
    <w:rsid w:val="005F5A68"/>
    <w:rsid w:val="006007E9"/>
    <w:rsid w:val="006027EC"/>
    <w:rsid w:val="006030ED"/>
    <w:rsid w:val="00603340"/>
    <w:rsid w:val="00603542"/>
    <w:rsid w:val="00604F62"/>
    <w:rsid w:val="00606C43"/>
    <w:rsid w:val="00620630"/>
    <w:rsid w:val="00621D33"/>
    <w:rsid w:val="006252D8"/>
    <w:rsid w:val="0062534D"/>
    <w:rsid w:val="006267F9"/>
    <w:rsid w:val="00627BC1"/>
    <w:rsid w:val="006324C6"/>
    <w:rsid w:val="00636E3B"/>
    <w:rsid w:val="00642FB9"/>
    <w:rsid w:val="006440C8"/>
    <w:rsid w:val="00645BED"/>
    <w:rsid w:val="0064643E"/>
    <w:rsid w:val="006507EF"/>
    <w:rsid w:val="00661775"/>
    <w:rsid w:val="00662FEF"/>
    <w:rsid w:val="006638C9"/>
    <w:rsid w:val="006652DC"/>
    <w:rsid w:val="006673D6"/>
    <w:rsid w:val="00671B4D"/>
    <w:rsid w:val="00671CDE"/>
    <w:rsid w:val="00682B1E"/>
    <w:rsid w:val="00695763"/>
    <w:rsid w:val="006A3648"/>
    <w:rsid w:val="006A4E6C"/>
    <w:rsid w:val="006A534C"/>
    <w:rsid w:val="006A5DFD"/>
    <w:rsid w:val="006B3503"/>
    <w:rsid w:val="006C3784"/>
    <w:rsid w:val="006D422E"/>
    <w:rsid w:val="006D46A3"/>
    <w:rsid w:val="006D7923"/>
    <w:rsid w:val="006D7C65"/>
    <w:rsid w:val="006E3476"/>
    <w:rsid w:val="006E4457"/>
    <w:rsid w:val="006E4EA7"/>
    <w:rsid w:val="006E62EB"/>
    <w:rsid w:val="006E7B7F"/>
    <w:rsid w:val="006F512D"/>
    <w:rsid w:val="00701738"/>
    <w:rsid w:val="00702405"/>
    <w:rsid w:val="00706D32"/>
    <w:rsid w:val="0071279D"/>
    <w:rsid w:val="007141DF"/>
    <w:rsid w:val="007157E7"/>
    <w:rsid w:val="00717B43"/>
    <w:rsid w:val="007379F3"/>
    <w:rsid w:val="00741EC2"/>
    <w:rsid w:val="00742650"/>
    <w:rsid w:val="0074459F"/>
    <w:rsid w:val="007445A3"/>
    <w:rsid w:val="00744DF4"/>
    <w:rsid w:val="00747AA0"/>
    <w:rsid w:val="007522DD"/>
    <w:rsid w:val="007565F3"/>
    <w:rsid w:val="007569E7"/>
    <w:rsid w:val="00762C53"/>
    <w:rsid w:val="007630D2"/>
    <w:rsid w:val="007661F7"/>
    <w:rsid w:val="0076691E"/>
    <w:rsid w:val="00770291"/>
    <w:rsid w:val="00773671"/>
    <w:rsid w:val="00773EC7"/>
    <w:rsid w:val="00775FCB"/>
    <w:rsid w:val="007850E6"/>
    <w:rsid w:val="007A05A1"/>
    <w:rsid w:val="007A0770"/>
    <w:rsid w:val="007A3137"/>
    <w:rsid w:val="007A44EC"/>
    <w:rsid w:val="007A670B"/>
    <w:rsid w:val="007A7EBF"/>
    <w:rsid w:val="007B2E9D"/>
    <w:rsid w:val="007B6903"/>
    <w:rsid w:val="007B79AA"/>
    <w:rsid w:val="007C23AB"/>
    <w:rsid w:val="007C2693"/>
    <w:rsid w:val="007C5DA6"/>
    <w:rsid w:val="007C648D"/>
    <w:rsid w:val="007C6517"/>
    <w:rsid w:val="007D189A"/>
    <w:rsid w:val="007D18D6"/>
    <w:rsid w:val="007D3029"/>
    <w:rsid w:val="007E3A3F"/>
    <w:rsid w:val="007E3E59"/>
    <w:rsid w:val="007E7DEB"/>
    <w:rsid w:val="007E7E19"/>
    <w:rsid w:val="007F154D"/>
    <w:rsid w:val="007F6F16"/>
    <w:rsid w:val="00801271"/>
    <w:rsid w:val="00801482"/>
    <w:rsid w:val="00803CDB"/>
    <w:rsid w:val="008047D0"/>
    <w:rsid w:val="00805C80"/>
    <w:rsid w:val="0081256F"/>
    <w:rsid w:val="008140DC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61E6C"/>
    <w:rsid w:val="00873C68"/>
    <w:rsid w:val="008821B6"/>
    <w:rsid w:val="00882467"/>
    <w:rsid w:val="00887461"/>
    <w:rsid w:val="008913CD"/>
    <w:rsid w:val="00895567"/>
    <w:rsid w:val="00897F32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24B5"/>
    <w:rsid w:val="008C2CFA"/>
    <w:rsid w:val="008C30AA"/>
    <w:rsid w:val="008C6310"/>
    <w:rsid w:val="008D417C"/>
    <w:rsid w:val="008D6356"/>
    <w:rsid w:val="008F4105"/>
    <w:rsid w:val="008F62A9"/>
    <w:rsid w:val="008F6FA6"/>
    <w:rsid w:val="009042CF"/>
    <w:rsid w:val="00906ABB"/>
    <w:rsid w:val="00907058"/>
    <w:rsid w:val="0090747E"/>
    <w:rsid w:val="009078D1"/>
    <w:rsid w:val="00912AA6"/>
    <w:rsid w:val="0092285C"/>
    <w:rsid w:val="00922A0E"/>
    <w:rsid w:val="00922CEC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3302"/>
    <w:rsid w:val="00955863"/>
    <w:rsid w:val="00957C73"/>
    <w:rsid w:val="00960919"/>
    <w:rsid w:val="00962BF3"/>
    <w:rsid w:val="0096798D"/>
    <w:rsid w:val="00970E98"/>
    <w:rsid w:val="009730DA"/>
    <w:rsid w:val="00973E3D"/>
    <w:rsid w:val="0097494B"/>
    <w:rsid w:val="0097511E"/>
    <w:rsid w:val="0098081B"/>
    <w:rsid w:val="0098133E"/>
    <w:rsid w:val="009863FC"/>
    <w:rsid w:val="0098708B"/>
    <w:rsid w:val="00990EAC"/>
    <w:rsid w:val="00991D11"/>
    <w:rsid w:val="0099265A"/>
    <w:rsid w:val="009967A9"/>
    <w:rsid w:val="0099717C"/>
    <w:rsid w:val="00997825"/>
    <w:rsid w:val="009A1CB3"/>
    <w:rsid w:val="009A20EC"/>
    <w:rsid w:val="009A78AA"/>
    <w:rsid w:val="009C0C61"/>
    <w:rsid w:val="009C15AC"/>
    <w:rsid w:val="009C1E84"/>
    <w:rsid w:val="009C213E"/>
    <w:rsid w:val="009C2712"/>
    <w:rsid w:val="009C36DE"/>
    <w:rsid w:val="009C5201"/>
    <w:rsid w:val="009C62A8"/>
    <w:rsid w:val="009C6785"/>
    <w:rsid w:val="009C7BF6"/>
    <w:rsid w:val="009D2C27"/>
    <w:rsid w:val="009D483E"/>
    <w:rsid w:val="009D5528"/>
    <w:rsid w:val="009D6117"/>
    <w:rsid w:val="009D69EC"/>
    <w:rsid w:val="009D7B73"/>
    <w:rsid w:val="009E7B31"/>
    <w:rsid w:val="009F1C8A"/>
    <w:rsid w:val="009F59D7"/>
    <w:rsid w:val="00A0279B"/>
    <w:rsid w:val="00A06116"/>
    <w:rsid w:val="00A07801"/>
    <w:rsid w:val="00A07CF2"/>
    <w:rsid w:val="00A22E7D"/>
    <w:rsid w:val="00A26122"/>
    <w:rsid w:val="00A3550C"/>
    <w:rsid w:val="00A43971"/>
    <w:rsid w:val="00A43D43"/>
    <w:rsid w:val="00A4466A"/>
    <w:rsid w:val="00A50EA5"/>
    <w:rsid w:val="00A51A5D"/>
    <w:rsid w:val="00A52CF3"/>
    <w:rsid w:val="00A54F03"/>
    <w:rsid w:val="00A577F8"/>
    <w:rsid w:val="00A604F2"/>
    <w:rsid w:val="00A631A3"/>
    <w:rsid w:val="00A63893"/>
    <w:rsid w:val="00A64A7D"/>
    <w:rsid w:val="00A64C63"/>
    <w:rsid w:val="00A6518F"/>
    <w:rsid w:val="00A66360"/>
    <w:rsid w:val="00A67E0B"/>
    <w:rsid w:val="00A70C76"/>
    <w:rsid w:val="00A7464D"/>
    <w:rsid w:val="00A7798A"/>
    <w:rsid w:val="00A80780"/>
    <w:rsid w:val="00A82498"/>
    <w:rsid w:val="00A93B7E"/>
    <w:rsid w:val="00A93DEA"/>
    <w:rsid w:val="00A94031"/>
    <w:rsid w:val="00AA487E"/>
    <w:rsid w:val="00AA50F6"/>
    <w:rsid w:val="00AA6C24"/>
    <w:rsid w:val="00AB047F"/>
    <w:rsid w:val="00AB276B"/>
    <w:rsid w:val="00AB465D"/>
    <w:rsid w:val="00AB7875"/>
    <w:rsid w:val="00AC038C"/>
    <w:rsid w:val="00AC354C"/>
    <w:rsid w:val="00AC4F31"/>
    <w:rsid w:val="00AC53A7"/>
    <w:rsid w:val="00AD0740"/>
    <w:rsid w:val="00AD1E5B"/>
    <w:rsid w:val="00AD33F5"/>
    <w:rsid w:val="00AD74DC"/>
    <w:rsid w:val="00AE4CE5"/>
    <w:rsid w:val="00AF478D"/>
    <w:rsid w:val="00AF7668"/>
    <w:rsid w:val="00B06B73"/>
    <w:rsid w:val="00B125F0"/>
    <w:rsid w:val="00B13C23"/>
    <w:rsid w:val="00B21561"/>
    <w:rsid w:val="00B247E5"/>
    <w:rsid w:val="00B27F07"/>
    <w:rsid w:val="00B3164A"/>
    <w:rsid w:val="00B32BB5"/>
    <w:rsid w:val="00B35404"/>
    <w:rsid w:val="00B36C5A"/>
    <w:rsid w:val="00B37E6B"/>
    <w:rsid w:val="00B426FB"/>
    <w:rsid w:val="00B45E13"/>
    <w:rsid w:val="00B62D3F"/>
    <w:rsid w:val="00B63A5B"/>
    <w:rsid w:val="00B6451B"/>
    <w:rsid w:val="00B6574F"/>
    <w:rsid w:val="00B6663A"/>
    <w:rsid w:val="00B7174E"/>
    <w:rsid w:val="00B775B6"/>
    <w:rsid w:val="00B84157"/>
    <w:rsid w:val="00B849F7"/>
    <w:rsid w:val="00B8654C"/>
    <w:rsid w:val="00B95286"/>
    <w:rsid w:val="00BB0350"/>
    <w:rsid w:val="00BB41FD"/>
    <w:rsid w:val="00BB5B2F"/>
    <w:rsid w:val="00BB60B6"/>
    <w:rsid w:val="00BB7AEE"/>
    <w:rsid w:val="00BC083E"/>
    <w:rsid w:val="00BC17B4"/>
    <w:rsid w:val="00BC283C"/>
    <w:rsid w:val="00BD02AB"/>
    <w:rsid w:val="00BD2B75"/>
    <w:rsid w:val="00BD2FC8"/>
    <w:rsid w:val="00BD442E"/>
    <w:rsid w:val="00BD738C"/>
    <w:rsid w:val="00BE39B8"/>
    <w:rsid w:val="00BE71FF"/>
    <w:rsid w:val="00BF0033"/>
    <w:rsid w:val="00BF4139"/>
    <w:rsid w:val="00BF44A4"/>
    <w:rsid w:val="00BF7BFF"/>
    <w:rsid w:val="00C00974"/>
    <w:rsid w:val="00C01661"/>
    <w:rsid w:val="00C035AA"/>
    <w:rsid w:val="00C105A1"/>
    <w:rsid w:val="00C10B2D"/>
    <w:rsid w:val="00C11E33"/>
    <w:rsid w:val="00C122F9"/>
    <w:rsid w:val="00C12362"/>
    <w:rsid w:val="00C1681F"/>
    <w:rsid w:val="00C17699"/>
    <w:rsid w:val="00C17FBD"/>
    <w:rsid w:val="00C2408C"/>
    <w:rsid w:val="00C370CD"/>
    <w:rsid w:val="00C41311"/>
    <w:rsid w:val="00C435ED"/>
    <w:rsid w:val="00C44F52"/>
    <w:rsid w:val="00C52A0D"/>
    <w:rsid w:val="00C54F79"/>
    <w:rsid w:val="00C552A6"/>
    <w:rsid w:val="00C61DF4"/>
    <w:rsid w:val="00C64AE2"/>
    <w:rsid w:val="00C65EAA"/>
    <w:rsid w:val="00C71B5A"/>
    <w:rsid w:val="00C851C0"/>
    <w:rsid w:val="00C86701"/>
    <w:rsid w:val="00C8774D"/>
    <w:rsid w:val="00C92C19"/>
    <w:rsid w:val="00C9376A"/>
    <w:rsid w:val="00C93C3A"/>
    <w:rsid w:val="00C96227"/>
    <w:rsid w:val="00CA07D8"/>
    <w:rsid w:val="00CA462A"/>
    <w:rsid w:val="00CA46E3"/>
    <w:rsid w:val="00CA5A96"/>
    <w:rsid w:val="00CB1422"/>
    <w:rsid w:val="00CB211A"/>
    <w:rsid w:val="00CC3B6C"/>
    <w:rsid w:val="00CC3B85"/>
    <w:rsid w:val="00CD1405"/>
    <w:rsid w:val="00CE22F4"/>
    <w:rsid w:val="00CE3A3D"/>
    <w:rsid w:val="00CE6706"/>
    <w:rsid w:val="00CE7A30"/>
    <w:rsid w:val="00CE7A85"/>
    <w:rsid w:val="00CF3B09"/>
    <w:rsid w:val="00CF4EF6"/>
    <w:rsid w:val="00D0476C"/>
    <w:rsid w:val="00D065A6"/>
    <w:rsid w:val="00D115B3"/>
    <w:rsid w:val="00D1204C"/>
    <w:rsid w:val="00D1695C"/>
    <w:rsid w:val="00D24A5D"/>
    <w:rsid w:val="00D25CD9"/>
    <w:rsid w:val="00D26A08"/>
    <w:rsid w:val="00D270A5"/>
    <w:rsid w:val="00D2756B"/>
    <w:rsid w:val="00D31031"/>
    <w:rsid w:val="00D3115C"/>
    <w:rsid w:val="00D31A36"/>
    <w:rsid w:val="00D35A06"/>
    <w:rsid w:val="00D37FCB"/>
    <w:rsid w:val="00D4023D"/>
    <w:rsid w:val="00D4069A"/>
    <w:rsid w:val="00D52DA4"/>
    <w:rsid w:val="00D54ECC"/>
    <w:rsid w:val="00D664C5"/>
    <w:rsid w:val="00D7189D"/>
    <w:rsid w:val="00D730CA"/>
    <w:rsid w:val="00D801DF"/>
    <w:rsid w:val="00D815CF"/>
    <w:rsid w:val="00D86307"/>
    <w:rsid w:val="00D92F70"/>
    <w:rsid w:val="00D93EFD"/>
    <w:rsid w:val="00D94F64"/>
    <w:rsid w:val="00D978E4"/>
    <w:rsid w:val="00DA1554"/>
    <w:rsid w:val="00DA33AC"/>
    <w:rsid w:val="00DA4E63"/>
    <w:rsid w:val="00DA64D0"/>
    <w:rsid w:val="00DA6582"/>
    <w:rsid w:val="00DA6BE3"/>
    <w:rsid w:val="00DB0DFE"/>
    <w:rsid w:val="00DB67BC"/>
    <w:rsid w:val="00DB67CB"/>
    <w:rsid w:val="00DB6C82"/>
    <w:rsid w:val="00DB6D20"/>
    <w:rsid w:val="00DC22C2"/>
    <w:rsid w:val="00DC575A"/>
    <w:rsid w:val="00DC5FE1"/>
    <w:rsid w:val="00DD12D8"/>
    <w:rsid w:val="00DD2B98"/>
    <w:rsid w:val="00DD4754"/>
    <w:rsid w:val="00DE03C1"/>
    <w:rsid w:val="00DE18B5"/>
    <w:rsid w:val="00DF09F4"/>
    <w:rsid w:val="00DF212D"/>
    <w:rsid w:val="00DF6F97"/>
    <w:rsid w:val="00E02E0B"/>
    <w:rsid w:val="00E02E3E"/>
    <w:rsid w:val="00E0593E"/>
    <w:rsid w:val="00E208B0"/>
    <w:rsid w:val="00E261BF"/>
    <w:rsid w:val="00E26720"/>
    <w:rsid w:val="00E36DF7"/>
    <w:rsid w:val="00E370ED"/>
    <w:rsid w:val="00E41AEE"/>
    <w:rsid w:val="00E4794F"/>
    <w:rsid w:val="00E508A7"/>
    <w:rsid w:val="00E50F28"/>
    <w:rsid w:val="00E60A44"/>
    <w:rsid w:val="00E61B22"/>
    <w:rsid w:val="00E6668D"/>
    <w:rsid w:val="00E666EA"/>
    <w:rsid w:val="00E67C9F"/>
    <w:rsid w:val="00E74087"/>
    <w:rsid w:val="00E85CEA"/>
    <w:rsid w:val="00E8690C"/>
    <w:rsid w:val="00E92D20"/>
    <w:rsid w:val="00E960E5"/>
    <w:rsid w:val="00E97C53"/>
    <w:rsid w:val="00EA6493"/>
    <w:rsid w:val="00EA70F3"/>
    <w:rsid w:val="00EA7476"/>
    <w:rsid w:val="00EB0651"/>
    <w:rsid w:val="00EB1F89"/>
    <w:rsid w:val="00EB1FC2"/>
    <w:rsid w:val="00EB3D4C"/>
    <w:rsid w:val="00EB60E3"/>
    <w:rsid w:val="00EB6A0B"/>
    <w:rsid w:val="00EB739B"/>
    <w:rsid w:val="00EC0532"/>
    <w:rsid w:val="00EC14DF"/>
    <w:rsid w:val="00EC1BB9"/>
    <w:rsid w:val="00ED3B32"/>
    <w:rsid w:val="00ED4484"/>
    <w:rsid w:val="00ED4A60"/>
    <w:rsid w:val="00ED527C"/>
    <w:rsid w:val="00ED6B45"/>
    <w:rsid w:val="00ED7346"/>
    <w:rsid w:val="00ED77F3"/>
    <w:rsid w:val="00EE1B8F"/>
    <w:rsid w:val="00EE45D4"/>
    <w:rsid w:val="00EF1410"/>
    <w:rsid w:val="00F05BB5"/>
    <w:rsid w:val="00F113BF"/>
    <w:rsid w:val="00F12F02"/>
    <w:rsid w:val="00F20633"/>
    <w:rsid w:val="00F20ED0"/>
    <w:rsid w:val="00F2337D"/>
    <w:rsid w:val="00F25908"/>
    <w:rsid w:val="00F26034"/>
    <w:rsid w:val="00F26E37"/>
    <w:rsid w:val="00F2772C"/>
    <w:rsid w:val="00F32A7C"/>
    <w:rsid w:val="00F34EC4"/>
    <w:rsid w:val="00F351C9"/>
    <w:rsid w:val="00F374E5"/>
    <w:rsid w:val="00F4271F"/>
    <w:rsid w:val="00F46621"/>
    <w:rsid w:val="00F5534E"/>
    <w:rsid w:val="00F55B2A"/>
    <w:rsid w:val="00F579A9"/>
    <w:rsid w:val="00F6042B"/>
    <w:rsid w:val="00F62A47"/>
    <w:rsid w:val="00F62DCD"/>
    <w:rsid w:val="00F63DD5"/>
    <w:rsid w:val="00F65360"/>
    <w:rsid w:val="00F7451A"/>
    <w:rsid w:val="00F745DD"/>
    <w:rsid w:val="00F75BCD"/>
    <w:rsid w:val="00F76B03"/>
    <w:rsid w:val="00F76DE4"/>
    <w:rsid w:val="00F76EBD"/>
    <w:rsid w:val="00F8478E"/>
    <w:rsid w:val="00F84AC0"/>
    <w:rsid w:val="00F84B99"/>
    <w:rsid w:val="00F85769"/>
    <w:rsid w:val="00F8700A"/>
    <w:rsid w:val="00F91124"/>
    <w:rsid w:val="00F93601"/>
    <w:rsid w:val="00F93AB8"/>
    <w:rsid w:val="00FA3223"/>
    <w:rsid w:val="00FA37F0"/>
    <w:rsid w:val="00FA6956"/>
    <w:rsid w:val="00FB0572"/>
    <w:rsid w:val="00FB05EA"/>
    <w:rsid w:val="00FC5C19"/>
    <w:rsid w:val="00FC6AE0"/>
    <w:rsid w:val="00FD0C4A"/>
    <w:rsid w:val="00FD2680"/>
    <w:rsid w:val="00FD5559"/>
    <w:rsid w:val="00FD73B1"/>
    <w:rsid w:val="00FE2ED2"/>
    <w:rsid w:val="00FE366F"/>
    <w:rsid w:val="00FE4A9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FollowedHyperlink"/>
    <w:basedOn w:val="a2"/>
    <w:uiPriority w:val="99"/>
    <w:semiHidden/>
    <w:unhideWhenUsed/>
    <w:rsid w:val="00DB67BC"/>
    <w:rPr>
      <w:color w:val="800080" w:themeColor="followedHyperlink"/>
      <w:u w:val="single"/>
    </w:rPr>
  </w:style>
  <w:style w:type="character" w:styleId="afd">
    <w:name w:val="Unresolved Mention"/>
    <w:basedOn w:val="a2"/>
    <w:uiPriority w:val="99"/>
    <w:semiHidden/>
    <w:unhideWhenUsed/>
    <w:rsid w:val="00DB67B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48582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ames.pikabu.ru/game/viselitsa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groutka.ru/igry-v-slova/36793-viselica-slova-3.html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hangman-game.ru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2754</TotalTime>
  <Pages>1</Pages>
  <Words>4788</Words>
  <Characters>27296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.</cp:lastModifiedBy>
  <cp:revision>93</cp:revision>
  <cp:lastPrinted>2026-06-03T12:18:00Z</cp:lastPrinted>
  <dcterms:created xsi:type="dcterms:W3CDTF">2024-01-28T18:07:00Z</dcterms:created>
  <dcterms:modified xsi:type="dcterms:W3CDTF">2026-06-03T12:19:00Z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